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F9305" w14:textId="1C6845CB" w:rsidR="00A10484" w:rsidRDefault="00B42A7D">
      <w:pPr>
        <w:pStyle w:val="Title"/>
        <w:rPr>
          <w:lang w:eastAsia="zh-CN"/>
        </w:rPr>
      </w:pPr>
      <w:r>
        <w:rPr>
          <w:rFonts w:hint="eastAsia"/>
          <w:lang w:eastAsia="zh-CN"/>
        </w:rPr>
        <w:t xml:space="preserve">COSC363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Assignment 2</w:t>
      </w:r>
    </w:p>
    <w:p w14:paraId="7DF7DC9D" w14:textId="77777777" w:rsidR="00B42A7D" w:rsidRDefault="00B42A7D">
      <w:pPr>
        <w:pStyle w:val="Title"/>
      </w:pPr>
      <w:r>
        <w:rPr>
          <w:rFonts w:hint="eastAsia"/>
          <w:lang w:eastAsia="zh-CN"/>
        </w:rPr>
        <w:t>Yuhang Wu - 31992820</w:t>
      </w:r>
    </w:p>
    <w:p w14:paraId="28D75CE9" w14:textId="0589FFE7" w:rsidR="00855982" w:rsidRPr="00855982" w:rsidRDefault="00B42A7D" w:rsidP="00855982">
      <w:pPr>
        <w:pStyle w:val="Heading1"/>
      </w:pPr>
      <w:r>
        <w:rPr>
          <w:rFonts w:hint="eastAsia"/>
          <w:lang w:eastAsia="zh-CN"/>
        </w:rPr>
        <w:t>Cylinder</w:t>
      </w:r>
    </w:p>
    <w:p w14:paraId="3CF61DC3" w14:textId="7E0C778F" w:rsidR="00997553" w:rsidRPr="0092608D" w:rsidRDefault="00B42A7D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B63701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2"/>
              <w:szCs w:val="22"/>
            </w:rPr>
            <m:t>+2t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7A4EA43" w14:textId="5B00E680" w:rsidR="00B346B6" w:rsidRPr="0092608D" w:rsidRDefault="00B346B6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Normalized Equation: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n=(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,  0,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</w:p>
    <w:p w14:paraId="46C69679" w14:textId="510BA697" w:rsidR="000F2539" w:rsidRPr="0092608D" w:rsidRDefault="00B63701" w:rsidP="00B42A7D">
      <w:pPr>
        <w:rPr>
          <w:rFonts w:asciiTheme="minorHAnsi" w:hAnsiTheme="minorHAnsi" w:cstheme="minorBid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There are four inputs, </w:t>
      </w:r>
      <w:r w:rsidR="002C08B3" w:rsidRPr="0092608D">
        <w:rPr>
          <w:rFonts w:asciiTheme="minorHAnsi" w:hAnsiTheme="minorHAnsi"/>
          <w:sz w:val="22"/>
          <w:szCs w:val="22"/>
        </w:rPr>
        <w:t>which</w:t>
      </w:r>
      <w:r w:rsidRPr="0092608D">
        <w:rPr>
          <w:rFonts w:asciiTheme="minorHAnsi" w:hAnsiTheme="minorHAnsi"/>
          <w:sz w:val="22"/>
          <w:szCs w:val="22"/>
        </w:rPr>
        <w:t xml:space="preserve"> are the position of the center, </w:t>
      </w:r>
      <w:r w:rsidR="002C08B3" w:rsidRPr="0092608D">
        <w:rPr>
          <w:rFonts w:asciiTheme="minorHAnsi" w:hAnsiTheme="minorHAnsi"/>
          <w:sz w:val="22"/>
          <w:szCs w:val="22"/>
        </w:rPr>
        <w:t>on</w:t>
      </w:r>
      <w:r w:rsidRPr="0092608D">
        <w:rPr>
          <w:rFonts w:asciiTheme="minorHAnsi" w:hAnsiTheme="minorHAnsi"/>
          <w:sz w:val="22"/>
          <w:szCs w:val="22"/>
        </w:rPr>
        <w:t xml:space="preserve"> the center of the bottom cycle, the radius, height and color of the cylinder. In the intersection part, instead </w:t>
      </w:r>
      <w:r w:rsidR="00916C2A">
        <w:rPr>
          <w:rFonts w:asciiTheme="minorHAnsi" w:hAnsiTheme="minorHAnsi" w:hint="eastAsia"/>
          <w:sz w:val="22"/>
          <w:szCs w:val="22"/>
        </w:rPr>
        <w:t xml:space="preserve">of </w:t>
      </w:r>
      <w:r w:rsidRPr="0092608D">
        <w:rPr>
          <w:rFonts w:asciiTheme="minorHAnsi" w:hAnsiTheme="minorHAnsi"/>
          <w:sz w:val="22"/>
          <w:szCs w:val="22"/>
        </w:rPr>
        <w:t xml:space="preserve">selecting the </w:t>
      </w:r>
      <w:r w:rsidR="002C08B3" w:rsidRPr="0092608D">
        <w:rPr>
          <w:rFonts w:asciiTheme="minorHAnsi" w:hAnsiTheme="minorHAnsi"/>
          <w:sz w:val="22"/>
          <w:szCs w:val="22"/>
        </w:rPr>
        <w:t>minimum</w:t>
      </w:r>
      <w:r w:rsidRPr="0092608D">
        <w:rPr>
          <w:rFonts w:asciiTheme="minorHAnsi" w:hAnsiTheme="minorHAnsi"/>
          <w:sz w:val="22"/>
          <w:szCs w:val="22"/>
        </w:rPr>
        <w:t xml:space="preserve"> t, keep both t1 and t2, set the </w:t>
      </w:r>
      <w:r w:rsidR="002C08B3" w:rsidRPr="0092608D">
        <w:rPr>
          <w:rFonts w:asciiTheme="minorHAnsi" w:hAnsiTheme="minorHAnsi"/>
          <w:sz w:val="22"/>
          <w:szCs w:val="22"/>
        </w:rPr>
        <w:t>small</w:t>
      </w:r>
      <w:r w:rsidRPr="0092608D">
        <w:rPr>
          <w:rFonts w:asciiTheme="minorHAnsi" w:hAnsiTheme="minorHAnsi"/>
          <w:sz w:val="22"/>
          <w:szCs w:val="22"/>
        </w:rPr>
        <w:t xml:space="preserve"> t as the rear side of the cylinder and the bigger t as the front side of the cylinder.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Pr="0092608D">
        <w:rPr>
          <w:rFonts w:asciiTheme="minorHAnsi" w:hAnsiTheme="minorHAnsi"/>
          <w:sz w:val="22"/>
          <w:szCs w:val="22"/>
        </w:rPr>
        <w:t xml:space="preserve"> limiting the height of the cylinder.</w:t>
      </w:r>
    </w:p>
    <w:p w14:paraId="007C8303" w14:textId="6DCF35E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Cone</w:t>
      </w:r>
    </w:p>
    <w:p w14:paraId="31429F8E" w14:textId="09E84838" w:rsidR="00D91472" w:rsidRPr="0092608D" w:rsidRDefault="00D91472" w:rsidP="00997553">
      <w:pPr>
        <w:rPr>
          <w:rFonts w:asciiTheme="minorHAnsi" w:hAnsiTheme="minorHAnsi"/>
          <w:sz w:val="21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E579D5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h-y+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p"/>
            </m:rPr>
            <w:rPr>
              <w:rFonts w:asciiTheme="minorHAnsi" w:hAnsiTheme="minorHAns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1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sz w:val="21"/>
              <w:szCs w:val="22"/>
            </w:rPr>
            <m:t>+2t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h</m:t>
              </m:r>
            </m:e>
          </m:d>
          <m:r>
            <w:rPr>
              <w:rFonts w:ascii="Cambria Math" w:hAnsi="Cambria Math"/>
              <w:sz w:val="21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1"/>
              <w:szCs w:val="22"/>
            </w:rPr>
            <m:t>=0</m:t>
          </m:r>
        </m:oMath>
      </m:oMathPara>
    </w:p>
    <w:p w14:paraId="3B7B31BE" w14:textId="6B248BC1" w:rsidR="00997553" w:rsidRPr="0092608D" w:rsidRDefault="00CC549D" w:rsidP="00997553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According to the equations: </w:t>
      </w:r>
      <m:oMath>
        <m:sSup>
          <m:sSup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(z-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92608D">
        <w:rPr>
          <w:rFonts w:asciiTheme="minorHAnsi" w:hAnsiTheme="minorHAnsi"/>
          <w:sz w:val="22"/>
          <w:szCs w:val="22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r=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den>
            </m:f>
          </m:e>
        </m:d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h-y-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e>
        </m:d>
      </m:oMath>
      <w:r w:rsidRPr="0092608D">
        <w:rPr>
          <w:rFonts w:asciiTheme="minorHAnsi" w:hAnsiTheme="minorHAnsi"/>
          <w:sz w:val="22"/>
          <w:szCs w:val="22"/>
        </w:rPr>
        <w:t xml:space="preserve">. The normalized method would be: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n=(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,  r(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Height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Radius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),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  <w:r w:rsidRPr="0092608D">
        <w:rPr>
          <w:rFonts w:asciiTheme="minorHAnsi" w:hAnsiTheme="minorHAnsi"/>
          <w:sz w:val="22"/>
          <w:szCs w:val="22"/>
        </w:rPr>
        <w:t>.</w:t>
      </w:r>
    </w:p>
    <w:p w14:paraId="3382C9E8" w14:textId="16E5FDF9" w:rsidR="000B5369" w:rsidRPr="0092608D" w:rsidRDefault="00BD726A" w:rsidP="0099755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804CAE3" wp14:editId="4D817814">
            <wp:simplePos x="0" y="0"/>
            <wp:positionH relativeFrom="column">
              <wp:posOffset>2225675</wp:posOffset>
            </wp:positionH>
            <wp:positionV relativeFrom="paragraph">
              <wp:posOffset>1297940</wp:posOffset>
            </wp:positionV>
            <wp:extent cx="1640840" cy="2044065"/>
            <wp:effectExtent l="0" t="0" r="10160" b="0"/>
            <wp:wrapTight wrapText="bothSides">
              <wp:wrapPolygon edited="0">
                <wp:start x="0" y="0"/>
                <wp:lineTo x="0" y="21204"/>
                <wp:lineTo x="21399" y="21204"/>
                <wp:lineTo x="21399" y="0"/>
                <wp:lineTo x="0" y="0"/>
              </wp:wrapPolygon>
            </wp:wrapTight>
            <wp:docPr id="24" name="Picture 24" descr="../../../../../Screen%20Shot%202017-05-24%20at%2015.02.5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Screen%20Shot%202017-05-24%20at%2015.02.50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369" w:rsidRPr="0092608D">
        <w:rPr>
          <w:rFonts w:asciiTheme="minorHAnsi" w:hAnsiTheme="minorHAnsi"/>
          <w:sz w:val="22"/>
          <w:szCs w:val="22"/>
        </w:rPr>
        <w:t xml:space="preserve">There are </w:t>
      </w:r>
      <w:r w:rsidR="002C08B3" w:rsidRPr="0092608D">
        <w:rPr>
          <w:rFonts w:asciiTheme="minorHAnsi" w:hAnsiTheme="minorHAnsi"/>
          <w:sz w:val="22"/>
          <w:szCs w:val="22"/>
        </w:rPr>
        <w:t>four inputs, which are the position of the center, on the center of the bottom cycle, the radius, height and color of the cone. In the intersection part, instead</w:t>
      </w:r>
      <w:r w:rsidR="0035133F">
        <w:rPr>
          <w:rFonts w:asciiTheme="minorHAnsi" w:hAnsiTheme="minorHAnsi" w:hint="eastAsia"/>
          <w:sz w:val="22"/>
          <w:szCs w:val="22"/>
        </w:rPr>
        <w:t xml:space="preserve"> of</w:t>
      </w:r>
      <w:r w:rsidR="002C08B3" w:rsidRPr="0092608D">
        <w:rPr>
          <w:rFonts w:asciiTheme="minorHAnsi" w:hAnsiTheme="minorHAnsi"/>
          <w:sz w:val="22"/>
          <w:szCs w:val="22"/>
        </w:rPr>
        <w:t xml:space="preserve"> selecting the minimum t, keep both t1 and t2, set the small t as the rear side of the cylinder and the bigger t as the front side of the cone.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="002C08B3" w:rsidRPr="0092608D">
        <w:rPr>
          <w:rFonts w:asciiTheme="minorHAnsi" w:hAnsiTheme="minorHAnsi"/>
          <w:sz w:val="22"/>
          <w:szCs w:val="22"/>
        </w:rPr>
        <w:t xml:space="preserve"> limiting the height of the cone.</w:t>
      </w:r>
      <w:r w:rsidRPr="00BD726A">
        <w:rPr>
          <w:rFonts w:asciiTheme="minorHAnsi" w:hAnsiTheme="minorHAnsi"/>
          <w:noProof/>
          <w:sz w:val="22"/>
          <w:szCs w:val="22"/>
        </w:rPr>
        <w:t xml:space="preserve"> </w:t>
      </w:r>
    </w:p>
    <w:p w14:paraId="5143F577" w14:textId="0AEB7375" w:rsidR="008A40E7" w:rsidRDefault="008A40E7" w:rsidP="008A40E7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Non-Plane Procedural Pattern Texture</w:t>
      </w:r>
    </w:p>
    <w:p w14:paraId="1A3FE623" w14:textId="104CFD1F" w:rsidR="00554653" w:rsidRPr="0092608D" w:rsidRDefault="00620AE0" w:rsidP="00997553">
      <w:pPr>
        <w:rPr>
          <w:rFonts w:asciiTheme="minorHAnsi" w:hAnsiTheme="minorHAns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279B0498" wp14:editId="5E9F2B28">
            <wp:extent cx="5934710" cy="1236980"/>
            <wp:effectExtent l="0" t="0" r="8890" b="7620"/>
            <wp:docPr id="14" name="Picture 14" descr="../../../../../Screen%20Shot%202017-05-24%20at%2010.24.1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24%20at%2010.24.10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99" w:rsidRPr="0092608D">
        <w:rPr>
          <w:rFonts w:asciiTheme="minorHAnsi" w:hAnsiTheme="minorHAnsi"/>
          <w:sz w:val="22"/>
          <w:szCs w:val="22"/>
        </w:rPr>
        <w:t>The first if block map</w:t>
      </w:r>
      <w:r w:rsidR="0035133F">
        <w:rPr>
          <w:rFonts w:asciiTheme="minorHAnsi" w:hAnsiTheme="minorHAnsi" w:hint="eastAsia"/>
          <w:sz w:val="22"/>
          <w:szCs w:val="22"/>
        </w:rPr>
        <w:t>s</w:t>
      </w:r>
      <w:r w:rsidR="00EF6B99" w:rsidRPr="0092608D">
        <w:rPr>
          <w:rFonts w:asciiTheme="minorHAnsi" w:hAnsiTheme="minorHAnsi"/>
          <w:sz w:val="22"/>
          <w:szCs w:val="22"/>
        </w:rPr>
        <w:t xml:space="preserve"> the cylinder with horizontal stripes, every even or odd ray.xpt.y  has different color. And the second if </w:t>
      </w:r>
      <w:r w:rsidRPr="0092608D">
        <w:rPr>
          <w:rFonts w:asciiTheme="minorHAnsi" w:hAnsiTheme="minorHAnsi"/>
          <w:sz w:val="22"/>
          <w:szCs w:val="22"/>
        </w:rPr>
        <w:t>block map the cone with diagonal stripes, every oven or odd (ray.xpt.z + ray.xpt.x) has different color.</w:t>
      </w:r>
    </w:p>
    <w:p w14:paraId="0331496F" w14:textId="6CDB959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Tetrahedron</w:t>
      </w:r>
      <w:r w:rsidR="008A40E7">
        <w:rPr>
          <w:rFonts w:hint="eastAsia"/>
          <w:lang w:eastAsia="zh-CN"/>
        </w:rPr>
        <w:t xml:space="preserve"> </w:t>
      </w:r>
    </w:p>
    <w:p w14:paraId="716640E5" w14:textId="69E15FE8" w:rsidR="008A40E7" w:rsidRPr="0092608D" w:rsidRDefault="00EE13C7" w:rsidP="008A40E7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AF8A425" wp14:editId="28F52472">
            <wp:simplePos x="0" y="0"/>
            <wp:positionH relativeFrom="column">
              <wp:posOffset>1993900</wp:posOffset>
            </wp:positionH>
            <wp:positionV relativeFrom="paragraph">
              <wp:posOffset>488315</wp:posOffset>
            </wp:positionV>
            <wp:extent cx="1767840" cy="1511935"/>
            <wp:effectExtent l="0" t="0" r="10160" b="12065"/>
            <wp:wrapTopAndBottom/>
            <wp:docPr id="29" name="Picture 29" descr="../../../../../Screen%20Shot%202017-05-24%20at%2015.07.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Screen%20Shot%202017-05-24%20at%2015.07.12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7E" w:rsidRPr="0092608D">
        <w:rPr>
          <w:rFonts w:asciiTheme="minorHAnsi" w:hAnsiTheme="minorHAnsi"/>
          <w:sz w:val="22"/>
          <w:szCs w:val="22"/>
        </w:rPr>
        <w:t xml:space="preserve">The tetrahedron object is created by referencing the idea of Plane.h and Plane.cpp in the lab files. Define a plane </w:t>
      </w:r>
      <w:r w:rsidR="0035133F">
        <w:rPr>
          <w:rFonts w:asciiTheme="minorHAnsi" w:hAnsiTheme="minorHAnsi" w:hint="eastAsia"/>
          <w:sz w:val="22"/>
          <w:szCs w:val="22"/>
        </w:rPr>
        <w:t>by using</w:t>
      </w:r>
      <w:r w:rsidR="0041797E" w:rsidRPr="0092608D">
        <w:rPr>
          <w:rFonts w:asciiTheme="minorHAnsi" w:hAnsiTheme="minorHAnsi"/>
          <w:sz w:val="22"/>
          <w:szCs w:val="22"/>
        </w:rPr>
        <w:t xml:space="preserve"> three vertex</w:t>
      </w:r>
      <w:r w:rsidR="008516E3" w:rsidRPr="0092608D">
        <w:rPr>
          <w:rFonts w:asciiTheme="minorHAnsi" w:hAnsiTheme="minorHAnsi"/>
          <w:sz w:val="22"/>
          <w:szCs w:val="22"/>
        </w:rPr>
        <w:t>es and check the point p is inside the triangle.</w:t>
      </w:r>
    </w:p>
    <w:p w14:paraId="47286975" w14:textId="35C38AD0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 xml:space="preserve">Refraction </w:t>
      </w:r>
      <w:r w:rsidR="008A40E7">
        <w:rPr>
          <w:rFonts w:hint="eastAsia"/>
          <w:lang w:eastAsia="zh-CN"/>
        </w:rPr>
        <w:t>Object</w:t>
      </w:r>
    </w:p>
    <w:p w14:paraId="60A94AF6" w14:textId="02FE02D9" w:rsidR="00BD19F4" w:rsidRPr="0092608D" w:rsidRDefault="00AF3386" w:rsidP="008A40E7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Followed the instruction provided on the lecture note and substituted the </w:t>
      </w:r>
      <w:r w:rsidR="00070CC4" w:rsidRPr="0092608D">
        <w:rPr>
          <w:rFonts w:asciiTheme="minorHAnsi" w:hAnsiTheme="minorHAnsi"/>
          <w:sz w:val="22"/>
          <w:szCs w:val="22"/>
        </w:rPr>
        <w:t>suitable</w:t>
      </w:r>
      <w:r w:rsidRPr="0092608D">
        <w:rPr>
          <w:rFonts w:asciiTheme="minorHAnsi" w:hAnsiTheme="minorHAnsi"/>
          <w:sz w:val="22"/>
          <w:szCs w:val="22"/>
        </w:rPr>
        <w:t xml:space="preserve"> variables. </w:t>
      </w:r>
      <w:r w:rsidR="00070CC4" w:rsidRPr="0092608D">
        <w:rPr>
          <w:rFonts w:asciiTheme="minorHAnsi" w:hAnsiTheme="minorHAnsi"/>
          <w:sz w:val="22"/>
          <w:szCs w:val="22"/>
        </w:rPr>
        <w:t>Add a condition to return the background and a ray which shoot out of the object and</w:t>
      </w:r>
      <w:r w:rsidR="006F6E4F" w:rsidRPr="0092608D">
        <w:rPr>
          <w:rFonts w:asciiTheme="minorHAnsi" w:hAnsiTheme="minorHAnsi"/>
          <w:sz w:val="22"/>
          <w:szCs w:val="22"/>
        </w:rPr>
        <w:t xml:space="preserve"> recursively</w:t>
      </w:r>
      <w:r w:rsidR="00070CC4" w:rsidRPr="0092608D">
        <w:rPr>
          <w:rFonts w:asciiTheme="minorHAnsi" w:hAnsiTheme="minorHAnsi"/>
          <w:sz w:val="22"/>
          <w:szCs w:val="22"/>
        </w:rPr>
        <w:t xml:space="preserve"> trace it to get the corresponding refraction color.</w:t>
      </w:r>
      <w:r w:rsidR="00EE13C7" w:rsidRPr="00EE13C7">
        <w:rPr>
          <w:rFonts w:hint="eastAsia"/>
          <w:noProof/>
        </w:rPr>
        <w:t xml:space="preserve"> </w:t>
      </w:r>
      <w:r w:rsidR="00EE13C7">
        <w:rPr>
          <w:rFonts w:hint="eastAsia"/>
          <w:noProof/>
        </w:rPr>
        <w:drawing>
          <wp:inline distT="0" distB="0" distL="0" distR="0" wp14:anchorId="73D1722E" wp14:editId="45164912">
            <wp:extent cx="5908040" cy="1954530"/>
            <wp:effectExtent l="0" t="0" r="10160" b="1270"/>
            <wp:docPr id="18" name="Picture 18" descr="../../../../../Screen%20Shot%202017-05-24%20at%2012.44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Screen%20Shot%202017-05-24%20at%2012.44.16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DA4" w14:textId="14EFFE71" w:rsidR="006F6E4F" w:rsidRDefault="00EE13C7" w:rsidP="008A40E7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380662" wp14:editId="74C908B6">
            <wp:simplePos x="0" y="0"/>
            <wp:positionH relativeFrom="column">
              <wp:posOffset>4058285</wp:posOffset>
            </wp:positionH>
            <wp:positionV relativeFrom="paragraph">
              <wp:posOffset>0</wp:posOffset>
            </wp:positionV>
            <wp:extent cx="1821815" cy="1831340"/>
            <wp:effectExtent l="0" t="0" r="6985" b="0"/>
            <wp:wrapTopAndBottom/>
            <wp:docPr id="30" name="Picture 30" descr="../../../../../Screen%20Shot%202017-05-24%20at%2015.14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Screen%20Shot%202017-05-24%20at%2015.14.27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666026B" wp14:editId="5600E694">
            <wp:simplePos x="0" y="0"/>
            <wp:positionH relativeFrom="column">
              <wp:posOffset>1995992</wp:posOffset>
            </wp:positionH>
            <wp:positionV relativeFrom="paragraph">
              <wp:posOffset>0</wp:posOffset>
            </wp:positionV>
            <wp:extent cx="1828165" cy="1831340"/>
            <wp:effectExtent l="0" t="0" r="635" b="0"/>
            <wp:wrapTopAndBottom/>
            <wp:docPr id="28" name="Picture 28" descr="../../../../../Screen%20Shot%202017-05-24%20at%2015.07.1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Screen%20Shot%202017-05-24%20at%2015.07.19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657215" behindDoc="0" locked="0" layoutInCell="1" allowOverlap="1" wp14:anchorId="07C51F4B" wp14:editId="0710A8D1">
            <wp:simplePos x="0" y="0"/>
            <wp:positionH relativeFrom="column">
              <wp:posOffset>-67123</wp:posOffset>
            </wp:positionH>
            <wp:positionV relativeFrom="paragraph">
              <wp:posOffset>0</wp:posOffset>
            </wp:positionV>
            <wp:extent cx="1809115" cy="1830070"/>
            <wp:effectExtent l="0" t="0" r="0" b="0"/>
            <wp:wrapTopAndBottom/>
            <wp:docPr id="27" name="Picture 27" descr="../../../../../Screen%20Shot%202017-05-24%20at%2015.07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Screen%20Shot%202017-05-24%20at%2015.07.27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8AF" w14:textId="3F8DBC27" w:rsidR="00BD726A" w:rsidRDefault="00BD726A" w:rsidP="008A40E7"/>
    <w:p w14:paraId="6630F2CF" w14:textId="7853E478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>Transparent Object</w:t>
      </w:r>
    </w:p>
    <w:p w14:paraId="5DE24E8C" w14:textId="14DE012C" w:rsidR="00854747" w:rsidRDefault="006F6E4F" w:rsidP="0004179B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Similar idea </w:t>
      </w:r>
      <w:r w:rsidR="00EB71C3">
        <w:rPr>
          <w:rFonts w:asciiTheme="minorHAnsi" w:hAnsiTheme="minorHAnsi" w:hint="eastAsia"/>
          <w:sz w:val="22"/>
          <w:szCs w:val="22"/>
        </w:rPr>
        <w:t>of</w:t>
      </w:r>
      <w:r w:rsidRPr="0092608D">
        <w:rPr>
          <w:rFonts w:asciiTheme="minorHAnsi" w:hAnsiTheme="minorHAnsi"/>
          <w:sz w:val="22"/>
          <w:szCs w:val="22"/>
        </w:rPr>
        <w:t xml:space="preserve"> the refraction, </w:t>
      </w:r>
      <w:r w:rsidR="00DD2BD8" w:rsidRPr="0092608D">
        <w:rPr>
          <w:rFonts w:asciiTheme="minorHAnsi" w:hAnsiTheme="minorHAnsi"/>
          <w:sz w:val="22"/>
          <w:szCs w:val="22"/>
        </w:rPr>
        <w:t>reserve</w:t>
      </w:r>
      <w:r w:rsidRPr="0092608D">
        <w:rPr>
          <w:rFonts w:asciiTheme="minorHAnsi" w:hAnsiTheme="minorHAnsi"/>
          <w:sz w:val="22"/>
          <w:szCs w:val="22"/>
        </w:rPr>
        <w:t xml:space="preserve"> the partial material color of the object and weaken the strength of the refraction color</w:t>
      </w:r>
      <w:r w:rsidR="00EB71C3">
        <w:rPr>
          <w:rFonts w:asciiTheme="minorHAnsi" w:hAnsiTheme="minorHAnsi"/>
          <w:sz w:val="22"/>
          <w:szCs w:val="22"/>
        </w:rPr>
        <w:t xml:space="preserve">, then </w:t>
      </w:r>
      <w:r w:rsidR="00DD2BD8" w:rsidRPr="0092608D">
        <w:rPr>
          <w:rFonts w:asciiTheme="minorHAnsi" w:hAnsiTheme="minorHAnsi"/>
          <w:sz w:val="22"/>
          <w:szCs w:val="22"/>
        </w:rPr>
        <w:t>combine them</w:t>
      </w:r>
      <w:r w:rsidR="0092608D" w:rsidRPr="0092608D">
        <w:rPr>
          <w:rFonts w:asciiTheme="minorHAnsi" w:hAnsiTheme="minorHAnsi"/>
          <w:sz w:val="22"/>
          <w:szCs w:val="22"/>
        </w:rPr>
        <w:t xml:space="preserve"> together</w:t>
      </w:r>
      <w:r w:rsidR="0004179B" w:rsidRPr="0092608D">
        <w:rPr>
          <w:rFonts w:asciiTheme="minorHAnsi" w:hAnsiTheme="minorHAnsi"/>
          <w:sz w:val="22"/>
          <w:szCs w:val="22"/>
        </w:rPr>
        <w:t>.</w:t>
      </w:r>
    </w:p>
    <w:p w14:paraId="796278DC" w14:textId="6119DE1C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EC6A8A" w14:textId="3B529B9C" w:rsidR="0004179B" w:rsidRDefault="0004179B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colorSum = colorSum * 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glm::vec3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0.7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+ refractCol* 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glm::vec3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0.5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04179B">
        <w:rPr>
          <w:rFonts w:ascii="Consolas" w:eastAsia="Times New Roman" w:hAnsi="Consolas"/>
          <w:color w:val="969896"/>
          <w:sz w:val="18"/>
          <w:szCs w:val="18"/>
        </w:rPr>
        <w:t>// transparent</w:t>
      </w:r>
    </w:p>
    <w:p w14:paraId="74DEB318" w14:textId="74594F6C" w:rsidR="00EE13C7" w:rsidRPr="00854747" w:rsidRDefault="00EE13C7" w:rsidP="00854747">
      <w:pPr>
        <w:ind w:firstLine="708"/>
        <w:rPr>
          <w:rFonts w:asciiTheme="minorHAnsi" w:hAnsiTheme="minorHAnsi"/>
          <w:sz w:val="22"/>
          <w:szCs w:val="22"/>
        </w:rPr>
      </w:pPr>
    </w:p>
    <w:p w14:paraId="026C2FA3" w14:textId="2B509AB7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Non-Plane Texture</w:t>
      </w:r>
    </w:p>
    <w:p w14:paraId="28D4976B" w14:textId="2D80CC80" w:rsidR="00997553" w:rsidRDefault="00EC5ECA" w:rsidP="00997553">
      <w:pPr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/>
          <w:sz w:val="22"/>
        </w:rPr>
        <w:t>The instruction of texturing the sphere was found in the Github</w:t>
      </w:r>
      <w:r w:rsidR="0092608D" w:rsidRPr="0092608D">
        <w:rPr>
          <w:rFonts w:asciiTheme="minorHAnsi" w:hAnsiTheme="minorHAnsi"/>
          <w:sz w:val="22"/>
        </w:rPr>
        <w:t xml:space="preserve"> </w:t>
      </w:r>
      <w:r w:rsidRPr="0092608D">
        <w:rPr>
          <w:rFonts w:asciiTheme="minorHAnsi" w:hAnsiTheme="minorHAnsi"/>
          <w:sz w:val="22"/>
        </w:rPr>
        <w:t>(</w:t>
      </w:r>
      <w:r w:rsidR="0092608D" w:rsidRPr="0092608D">
        <w:rPr>
          <w:rFonts w:asciiTheme="minorHAnsi" w:hAnsiTheme="minorHAnsi"/>
          <w:sz w:val="22"/>
        </w:rPr>
        <w:t xml:space="preserve">by Yamohas) and reuse the </w:t>
      </w:r>
      <w:r w:rsidR="0092608D" w:rsidRPr="0092608D">
        <w:rPr>
          <w:rFonts w:asciiTheme="minorHAnsi" w:hAnsiTheme="minorHAnsi" w:cs="Baskerville"/>
          <w:color w:val="343434"/>
          <w:sz w:val="22"/>
        </w:rPr>
        <w:t>Earth.bmp which is provided by Lab3.</w:t>
      </w:r>
    </w:p>
    <w:p w14:paraId="60A2530F" w14:textId="77777777" w:rsidR="00854747" w:rsidRDefault="00854747" w:rsidP="00854747">
      <w:pPr>
        <w:rPr>
          <w:rStyle w:val="pl-k"/>
          <w:rFonts w:ascii="Consolas" w:eastAsia="Times New Roman" w:hAnsi="Consolas"/>
          <w:color w:val="A71D5D"/>
          <w:sz w:val="18"/>
          <w:szCs w:val="18"/>
        </w:rPr>
      </w:pPr>
    </w:p>
    <w:p w14:paraId="02824B20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s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x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7D24CAC2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t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5EED0BA4" w14:textId="26E6AA60" w:rsidR="0092608D" w:rsidRPr="0092608D" w:rsidRDefault="0092608D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 = earth.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getColorAt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(s,t);</w:t>
      </w:r>
    </w:p>
    <w:p w14:paraId="69D41E12" w14:textId="28B00A1E" w:rsidR="00997553" w:rsidRDefault="003F4848" w:rsidP="00997553">
      <w:pPr>
        <w:pStyle w:val="Heading1"/>
        <w:rPr>
          <w:lang w:eastAsia="zh-CN"/>
        </w:rPr>
      </w:pPr>
      <w:r>
        <w:rPr>
          <w:rFonts w:asciiTheme="minorHAnsi" w:hAnsiTheme="minorHAnsi"/>
          <w:noProof/>
          <w:sz w:val="22"/>
          <w:lang w:eastAsia="zh-CN"/>
        </w:rPr>
        <w:drawing>
          <wp:anchor distT="0" distB="0" distL="114300" distR="114300" simplePos="0" relativeHeight="251663360" behindDoc="0" locked="0" layoutInCell="1" allowOverlap="1" wp14:anchorId="2119FA23" wp14:editId="46DC8DB8">
            <wp:simplePos x="0" y="0"/>
            <wp:positionH relativeFrom="column">
              <wp:posOffset>4852035</wp:posOffset>
            </wp:positionH>
            <wp:positionV relativeFrom="paragraph">
              <wp:posOffset>652780</wp:posOffset>
            </wp:positionV>
            <wp:extent cx="1718945" cy="2214245"/>
            <wp:effectExtent l="0" t="0" r="8255" b="0"/>
            <wp:wrapSquare wrapText="bothSides"/>
            <wp:docPr id="31" name="Picture 31" descr="../../../../../Screen%20Shot%202017-05-24%20at%2015.02.3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Screen%20Shot%202017-05-24%20at%2015.02.33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53">
        <w:rPr>
          <w:rFonts w:hint="eastAsia"/>
          <w:lang w:eastAsia="zh-CN"/>
        </w:rPr>
        <w:t>Multi-Light Sources &amp; Shadows</w:t>
      </w:r>
    </w:p>
    <w:p w14:paraId="720C034A" w14:textId="724052A9" w:rsidR="00854747" w:rsidRDefault="00DD2BD8" w:rsidP="00854747">
      <w:pPr>
        <w:rPr>
          <w:rFonts w:asciiTheme="minorHAnsi" w:hAnsiTheme="minorHAnsi"/>
          <w:sz w:val="22"/>
        </w:rPr>
      </w:pPr>
      <w:r w:rsidRPr="0092608D">
        <w:rPr>
          <w:rFonts w:asciiTheme="minorHAnsi" w:hAnsiTheme="minorHAnsi"/>
          <w:sz w:val="22"/>
        </w:rPr>
        <w:t>Follow the instruction provided in the labs, create a second light source:</w:t>
      </w:r>
    </w:p>
    <w:p w14:paraId="51C37CB8" w14:textId="5C21C01B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652903" w14:textId="3514EB53" w:rsidR="00DD2BD8" w:rsidRDefault="00DD2BD8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</w:t>
      </w:r>
      <w:r w:rsidRPr="00DD2BD8">
        <w:rPr>
          <w:rFonts w:ascii="Consolas" w:eastAsia="Times New Roman" w:hAnsi="Consolas"/>
          <w:color w:val="333333"/>
          <w:sz w:val="18"/>
          <w:szCs w:val="18"/>
        </w:rPr>
        <w:t>light2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(-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10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23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DD2BD8">
        <w:rPr>
          <w:rFonts w:ascii="Consolas" w:eastAsia="Times New Roman" w:hAnsi="Consolas"/>
          <w:color w:val="969896"/>
          <w:sz w:val="18"/>
          <w:szCs w:val="18"/>
        </w:rPr>
        <w:t xml:space="preserve">// light2 </w:t>
      </w:r>
      <w:r w:rsidR="0092608D">
        <w:rPr>
          <w:rFonts w:ascii="Consolas" w:eastAsia="Times New Roman" w:hAnsi="Consolas"/>
          <w:color w:val="969896"/>
          <w:sz w:val="18"/>
          <w:szCs w:val="18"/>
        </w:rPr>
        <w:br/>
      </w:r>
    </w:p>
    <w:p w14:paraId="4169DA8B" w14:textId="792FD96E" w:rsidR="00997553" w:rsidRPr="003F4848" w:rsidRDefault="003F4848" w:rsidP="009975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64384" behindDoc="0" locked="0" layoutInCell="1" allowOverlap="1" wp14:anchorId="114B62C1" wp14:editId="6AF5CBF4">
            <wp:simplePos x="0" y="0"/>
            <wp:positionH relativeFrom="column">
              <wp:posOffset>-861060</wp:posOffset>
            </wp:positionH>
            <wp:positionV relativeFrom="paragraph">
              <wp:posOffset>385445</wp:posOffset>
            </wp:positionV>
            <wp:extent cx="2680335" cy="1144905"/>
            <wp:effectExtent l="0" t="0" r="12065" b="0"/>
            <wp:wrapSquare wrapText="bothSides"/>
            <wp:docPr id="32" name="Picture 32" descr="../../../../../Screen%20Shot%202017-05-24%20at%2015.17.1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Screen%20Shot%202017-05-24%20at%2015.17.17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ECA" w:rsidRPr="0092608D">
        <w:rPr>
          <w:rFonts w:asciiTheme="minorHAnsi" w:hAnsiTheme="minorHAnsi"/>
          <w:sz w:val="22"/>
        </w:rPr>
        <w:t>Use r2Dotv and sepcularCol2 to compute the specular color on the object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and the shadow</w:t>
      </w:r>
      <w:r w:rsidR="00EB71C3">
        <w:rPr>
          <w:rFonts w:asciiTheme="minorHAnsi" w:hAnsiTheme="minorHAnsi" w:hint="eastAsia"/>
          <w:sz w:val="22"/>
        </w:rPr>
        <w:t>s</w:t>
      </w:r>
      <w:bookmarkStart w:id="0" w:name="_GoBack"/>
      <w:bookmarkEnd w:id="0"/>
      <w:r w:rsidR="00EC5ECA" w:rsidRPr="0092608D">
        <w:rPr>
          <w:rFonts w:asciiTheme="minorHAnsi" w:hAnsiTheme="minorHAnsi"/>
          <w:sz w:val="22"/>
        </w:rPr>
        <w:t xml:space="preserve"> of the second light source.</w:t>
      </w:r>
      <w:r w:rsidRPr="003F4848">
        <w:rPr>
          <w:rFonts w:ascii="Consolas" w:eastAsia="Times New Roman" w:hAnsi="Consolas" w:hint="eastAsia"/>
          <w:noProof/>
          <w:color w:val="969896"/>
          <w:sz w:val="18"/>
          <w:szCs w:val="18"/>
        </w:rPr>
        <w:t xml:space="preserve"> </w:t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inline distT="0" distB="0" distL="0" distR="0" wp14:anchorId="59865E84" wp14:editId="0F790DAF">
            <wp:extent cx="2678094" cy="1140968"/>
            <wp:effectExtent l="0" t="0" r="0" b="2540"/>
            <wp:docPr id="33" name="Picture 33" descr="../../../../../Screen%20Shot%202017-05-24%20at%2015.16.5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Screen%20Shot%202017-05-24%20at%2015.16.58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01" cy="12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9CBB" w14:textId="15318C00" w:rsidR="00997553" w:rsidRDefault="00997553" w:rsidP="00997553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Anti-Aliasing</w:t>
      </w:r>
    </w:p>
    <w:p w14:paraId="4C13BB85" w14:textId="3A4EBB16" w:rsidR="008A5375" w:rsidRDefault="008A5375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The basic idea of Anti-Aliasing is generating 4 rays, rather than creating only one ray, through each cell.</w:t>
      </w:r>
    </w:p>
    <w:p w14:paraId="41A97970" w14:textId="49EF7DF9" w:rsidR="00997553" w:rsidRDefault="00063C5A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</w:t>
      </w:r>
      <w:r w:rsidR="008A5375">
        <w:rPr>
          <w:rFonts w:asciiTheme="minorHAnsi" w:hAnsiTheme="minorHAnsi" w:cstheme="minorBidi" w:hint="eastAsia"/>
          <w:sz w:val="22"/>
        </w:rPr>
        <w:t>race</w:t>
      </w:r>
      <w:r>
        <w:rPr>
          <w:rFonts w:asciiTheme="minorHAnsi" w:hAnsiTheme="minorHAnsi" w:cstheme="minorBidi" w:hint="eastAsia"/>
          <w:sz w:val="22"/>
        </w:rPr>
        <w:t xml:space="preserve"> all four rays </w:t>
      </w:r>
      <w:r w:rsidR="008A5375">
        <w:rPr>
          <w:rFonts w:asciiTheme="minorHAnsi" w:hAnsiTheme="minorHAnsi" w:cstheme="minorBidi" w:hint="eastAsia"/>
          <w:sz w:val="22"/>
        </w:rPr>
        <w:t xml:space="preserve">to get </w:t>
      </w:r>
      <w:r>
        <w:rPr>
          <w:rFonts w:asciiTheme="minorHAnsi" w:hAnsiTheme="minorHAnsi" w:cstheme="minorBidi" w:hint="eastAsia"/>
          <w:sz w:val="22"/>
        </w:rPr>
        <w:t>the color</w:t>
      </w:r>
      <w:r w:rsidR="008A5375">
        <w:rPr>
          <w:rFonts w:asciiTheme="minorHAnsi" w:hAnsiTheme="minorHAnsi" w:cstheme="minorBidi" w:hint="eastAsia"/>
          <w:sz w:val="22"/>
        </w:rPr>
        <w:t>s of each quarter of the cell</w:t>
      </w:r>
      <w:r>
        <w:rPr>
          <w:rFonts w:asciiTheme="minorHAnsi" w:hAnsiTheme="minorHAnsi" w:cstheme="minorBidi" w:hint="eastAsia"/>
          <w:sz w:val="22"/>
        </w:rPr>
        <w:t xml:space="preserve"> and compute the average </w:t>
      </w:r>
      <w:r w:rsidR="008A5375">
        <w:rPr>
          <w:rFonts w:asciiTheme="minorHAnsi" w:hAnsiTheme="minorHAnsi" w:cstheme="minorBidi" w:hint="eastAsia"/>
          <w:sz w:val="22"/>
        </w:rPr>
        <w:t>of the color values.</w:t>
      </w:r>
      <w:r w:rsidR="00CA42C0">
        <w:rPr>
          <w:rFonts w:asciiTheme="minorHAnsi" w:hAnsiTheme="minorHAnsi" w:cstheme="minorBidi" w:hint="eastAsia"/>
          <w:sz w:val="22"/>
        </w:rPr>
        <w:t xml:space="preserve"> The edges of the objects are smooth.</w:t>
      </w:r>
    </w:p>
    <w:p w14:paraId="272D8667" w14:textId="3AEC4017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inline distT="0" distB="0" distL="0" distR="0" wp14:anchorId="29119F56" wp14:editId="3314E89F">
            <wp:extent cx="5889625" cy="1084580"/>
            <wp:effectExtent l="0" t="0" r="3175" b="7620"/>
            <wp:docPr id="21" name="Picture 21" descr="../../../../../Screen%20Shot%202017-05-24%20at%2014.54.3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Screen%20Shot%202017-05-24%20at%2014.54.34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DCF4" w14:textId="638C7920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Example of left bottom of a unit cell:</w:t>
      </w:r>
    </w:p>
    <w:p w14:paraId="53946ECB" w14:textId="77777777" w:rsidR="00854747" w:rsidRDefault="00854747" w:rsidP="00B42A7D">
      <w:pPr>
        <w:rPr>
          <w:rFonts w:asciiTheme="minorHAnsi" w:hAnsiTheme="minorHAnsi" w:cstheme="minorBidi"/>
          <w:sz w:val="22"/>
        </w:rPr>
      </w:pPr>
    </w:p>
    <w:p w14:paraId="5B9901A6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dir1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(xp+quaterX, yp+quaterY, -EDIST);</w:t>
      </w:r>
    </w:p>
    <w:p w14:paraId="5B4ED902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Ray ray1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Ray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(eye, dir1);</w:t>
      </w:r>
    </w:p>
    <w:p w14:paraId="1BAED313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ray1.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normalize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();</w:t>
      </w:r>
    </w:p>
    <w:p w14:paraId="4BE2D0F9" w14:textId="77777777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col1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trace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(ray1,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1BFA83C5" w14:textId="77777777" w:rsidR="00854747" w:rsidRDefault="00854747" w:rsidP="00854747">
      <w:pPr>
        <w:rPr>
          <w:rFonts w:eastAsia="Times New Roman"/>
        </w:rPr>
      </w:pPr>
    </w:p>
    <w:p w14:paraId="7C747D7C" w14:textId="1F0FB8D0" w:rsidR="00854747" w:rsidRDefault="00854747" w:rsidP="00854747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Compute the average color value and pass to glColor3f:</w:t>
      </w:r>
    </w:p>
    <w:p w14:paraId="006B3452" w14:textId="77777777" w:rsidR="00854747" w:rsidRPr="00854747" w:rsidRDefault="00854747" w:rsidP="00854747">
      <w:pPr>
        <w:rPr>
          <w:rFonts w:asciiTheme="minorHAnsi" w:hAnsiTheme="minorHAnsi" w:cstheme="minorBidi"/>
          <w:sz w:val="22"/>
        </w:rPr>
      </w:pPr>
    </w:p>
    <w:p w14:paraId="32F38396" w14:textId="77777777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R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1B04547D" w14:textId="7D11934C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G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0AB02522" w14:textId="6A937ECA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B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61AA03BE" w14:textId="1E79529F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glColor3f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(R, G, B);</w:t>
      </w:r>
    </w:p>
    <w:p w14:paraId="41164533" w14:textId="2D3F76F1" w:rsidR="003F4848" w:rsidRDefault="00A92D59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C2C102" wp14:editId="051C9FCC">
                <wp:simplePos x="0" y="0"/>
                <wp:positionH relativeFrom="column">
                  <wp:posOffset>4224020</wp:posOffset>
                </wp:positionH>
                <wp:positionV relativeFrom="paragraph">
                  <wp:posOffset>646430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B901A" id="Oval 2" o:spid="_x0000_s1026" style="position:absolute;margin-left:332.6pt;margin-top:50.9pt;width:26.1pt;height:79.35pt;rotation:-140514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F69605" wp14:editId="362B0E95">
                <wp:simplePos x="0" y="0"/>
                <wp:positionH relativeFrom="column">
                  <wp:posOffset>684530</wp:posOffset>
                </wp:positionH>
                <wp:positionV relativeFrom="paragraph">
                  <wp:posOffset>643255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2B56D" id="Oval 1" o:spid="_x0000_s1026" style="position:absolute;margin-left:53.9pt;margin-top:50.65pt;width:26.1pt;height:79.35pt;rotation:-140514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A69C6" wp14:editId="03C0A6B5">
                <wp:simplePos x="0" y="0"/>
                <wp:positionH relativeFrom="column">
                  <wp:posOffset>1440815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923FA" id="Oval 40" o:spid="_x0000_s1026" style="position:absolute;margin-left:113.45pt;margin-top:85.1pt;width:26.1pt;height:70.2pt;rotation:-261092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83F44E" wp14:editId="10C81ACA">
                <wp:simplePos x="0" y="0"/>
                <wp:positionH relativeFrom="column">
                  <wp:posOffset>4982845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FF744" id="Oval 39" o:spid="_x0000_s1026" style="position:absolute;margin-left:392.35pt;margin-top:85.1pt;width:26.1pt;height:70.2pt;rotation:-261092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7A8ADF" wp14:editId="0C9B504F">
                <wp:simplePos x="0" y="0"/>
                <wp:positionH relativeFrom="column">
                  <wp:posOffset>2222500</wp:posOffset>
                </wp:positionH>
                <wp:positionV relativeFrom="paragraph">
                  <wp:posOffset>1877695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66FBC" id="Oval 38" o:spid="_x0000_s1026" style="position:absolute;margin-left:175pt;margin-top:147.85pt;width:27.15pt;height:3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75DA6" wp14:editId="461B97BF">
                <wp:simplePos x="0" y="0"/>
                <wp:positionH relativeFrom="column">
                  <wp:posOffset>5763895</wp:posOffset>
                </wp:positionH>
                <wp:positionV relativeFrom="paragraph">
                  <wp:posOffset>1873250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BC8A5" id="Oval 37" o:spid="_x0000_s1026" style="position:absolute;margin-left:453.85pt;margin-top:147.5pt;width:27.15pt;height:3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0E256EF" wp14:editId="14425B02">
            <wp:simplePos x="0" y="0"/>
            <wp:positionH relativeFrom="column">
              <wp:posOffset>3133090</wp:posOffset>
            </wp:positionH>
            <wp:positionV relativeFrom="paragraph">
              <wp:posOffset>165100</wp:posOffset>
            </wp:positionV>
            <wp:extent cx="3199765" cy="3204845"/>
            <wp:effectExtent l="0" t="0" r="635" b="0"/>
            <wp:wrapSquare wrapText="bothSides"/>
            <wp:docPr id="22" name="Picture 22" descr="../../../../../Screen%20Shot%202017-05-24%20at%2015.01.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Screen%20Shot%202017-05-24%20at%2015.01.04.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848"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666432" behindDoc="0" locked="0" layoutInCell="1" allowOverlap="1" wp14:anchorId="3A6580F7" wp14:editId="47F2EAFC">
            <wp:simplePos x="0" y="0"/>
            <wp:positionH relativeFrom="column">
              <wp:posOffset>-410957</wp:posOffset>
            </wp:positionH>
            <wp:positionV relativeFrom="paragraph">
              <wp:posOffset>165735</wp:posOffset>
            </wp:positionV>
            <wp:extent cx="3204845" cy="3204845"/>
            <wp:effectExtent l="0" t="0" r="0" b="0"/>
            <wp:wrapSquare wrapText="bothSides"/>
            <wp:docPr id="23" name="Picture 23" descr="../../../../../Screen%20Shot%202017-05-24%20at%2015.01.2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Screen%20Shot%202017-05-24%20at%2015.01.22.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9C268" w14:textId="6037C367" w:rsidR="00B12EEF" w:rsidRDefault="003F4848" w:rsidP="00B12EEF">
      <w:pPr>
        <w:rPr>
          <w:rFonts w:eastAsia="Times New Roman"/>
        </w:rPr>
      </w:pP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9388E" wp14:editId="6D5023F9">
                <wp:simplePos x="0" y="0"/>
                <wp:positionH relativeFrom="column">
                  <wp:posOffset>3936888</wp:posOffset>
                </wp:positionH>
                <wp:positionV relativeFrom="paragraph">
                  <wp:posOffset>3343910</wp:posOffset>
                </wp:positionV>
                <wp:extent cx="159766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C589A" w14:textId="56CF6E39" w:rsidR="003F4848" w:rsidRDefault="003F4848" w:rsidP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Without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9388E" id="_x0000_t202" coordsize="21600,21600" o:spt="202" path="m0,0l0,21600,21600,21600,21600,0xe">
                <v:stroke joinstyle="miter"/>
                <v:path gradientshapeok="t" o:connecttype="rect"/>
              </v:shapetype>
              <v:shape id="Text Box 36" o:spid="_x0000_s1026" type="#_x0000_t202" style="position:absolute;margin-left:310pt;margin-top:263.3pt;width:125.8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" filled="f" stroked="f">
                <v:textbox>
                  <w:txbxContent>
                    <w:p w14:paraId="5B8C589A" w14:textId="56CF6E39" w:rsidR="003F4848" w:rsidRDefault="003F4848" w:rsidP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out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 xml:space="preserve">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BA81" wp14:editId="56502E58">
                <wp:simplePos x="0" y="0"/>
                <wp:positionH relativeFrom="column">
                  <wp:posOffset>388844</wp:posOffset>
                </wp:positionH>
                <wp:positionV relativeFrom="paragraph">
                  <wp:posOffset>3343910</wp:posOffset>
                </wp:positionV>
                <wp:extent cx="1260764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764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5F36" w14:textId="3D1C316E" w:rsidR="003F4848" w:rsidRDefault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BA81" id="Text Box 35" o:spid="_x0000_s1027" type="#_x0000_t202" style="position:absolute;margin-left:30.6pt;margin-top:263.3pt;width:99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" filled="f" stroked="f">
                <v:textbox>
                  <w:txbxContent>
                    <w:p w14:paraId="1DCD5F36" w14:textId="3D1C316E" w:rsidR="003F4848" w:rsidRDefault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</w:p>
    <w:p w14:paraId="146398EF" w14:textId="0F6E20D8" w:rsidR="00854747" w:rsidRPr="0092608D" w:rsidRDefault="00854747" w:rsidP="00B42A7D">
      <w:pPr>
        <w:rPr>
          <w:rFonts w:asciiTheme="minorHAnsi" w:hAnsiTheme="minorHAnsi" w:cstheme="minorBidi"/>
          <w:sz w:val="22"/>
        </w:rPr>
      </w:pPr>
    </w:p>
    <w:p w14:paraId="1CBB9D13" w14:textId="6D623D5A" w:rsidR="00997553" w:rsidRPr="00855982" w:rsidRDefault="00997553" w:rsidP="00997553">
      <w:pPr>
        <w:pStyle w:val="Heading1"/>
      </w:pPr>
      <w:r>
        <w:rPr>
          <w:rFonts w:hint="eastAsia"/>
          <w:lang w:eastAsia="zh-CN"/>
        </w:rPr>
        <w:lastRenderedPageBreak/>
        <w:t>References</w:t>
      </w:r>
    </w:p>
    <w:p w14:paraId="7BF44AA8" w14:textId="7080A162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 w:cs="Baskerville"/>
          <w:color w:val="343434"/>
          <w:sz w:val="22"/>
        </w:rPr>
        <w:t>Some codes, functions, and methods were obtained from LEARN, lecture notes, and lab files.</w:t>
      </w:r>
    </w:p>
    <w:p w14:paraId="237DBAB6" w14:textId="5C24872A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Reused the ‘Earth.bmp’ from lab3 file.</w:t>
      </w:r>
    </w:p>
    <w:p w14:paraId="67E37991" w14:textId="2312770B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The textures for box were download from: www.textures.com</w:t>
      </w:r>
    </w:p>
    <w:sectPr w:rsidR="00997553" w:rsidRPr="0092608D" w:rsidSect="00855982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6D101F" w14:textId="77777777" w:rsidR="002939F4" w:rsidRDefault="002939F4" w:rsidP="00855982">
      <w:r>
        <w:separator/>
      </w:r>
    </w:p>
  </w:endnote>
  <w:endnote w:type="continuationSeparator" w:id="0">
    <w:p w14:paraId="4A5FAA35" w14:textId="77777777" w:rsidR="002939F4" w:rsidRDefault="002939F4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EA51C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1C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B6EF66" w14:textId="77777777" w:rsidR="002939F4" w:rsidRDefault="002939F4" w:rsidP="00855982">
      <w:r>
        <w:separator/>
      </w:r>
    </w:p>
  </w:footnote>
  <w:footnote w:type="continuationSeparator" w:id="0">
    <w:p w14:paraId="52D13134" w14:textId="77777777" w:rsidR="002939F4" w:rsidRDefault="002939F4" w:rsidP="00855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7D"/>
    <w:rsid w:val="0004179B"/>
    <w:rsid w:val="00063C5A"/>
    <w:rsid w:val="00070CC4"/>
    <w:rsid w:val="00082AC2"/>
    <w:rsid w:val="000B5369"/>
    <w:rsid w:val="000F2539"/>
    <w:rsid w:val="001D4362"/>
    <w:rsid w:val="002561A2"/>
    <w:rsid w:val="002939F4"/>
    <w:rsid w:val="002C08B3"/>
    <w:rsid w:val="0035133F"/>
    <w:rsid w:val="003F4848"/>
    <w:rsid w:val="0041797E"/>
    <w:rsid w:val="00485061"/>
    <w:rsid w:val="00554653"/>
    <w:rsid w:val="00620AE0"/>
    <w:rsid w:val="006819B8"/>
    <w:rsid w:val="0069616A"/>
    <w:rsid w:val="006F6E4F"/>
    <w:rsid w:val="007833A7"/>
    <w:rsid w:val="008516E3"/>
    <w:rsid w:val="00854747"/>
    <w:rsid w:val="00855982"/>
    <w:rsid w:val="008A40E7"/>
    <w:rsid w:val="008A5375"/>
    <w:rsid w:val="00916C2A"/>
    <w:rsid w:val="0092608D"/>
    <w:rsid w:val="00997553"/>
    <w:rsid w:val="00A10484"/>
    <w:rsid w:val="00A92D59"/>
    <w:rsid w:val="00AF3386"/>
    <w:rsid w:val="00B12EEF"/>
    <w:rsid w:val="00B346B6"/>
    <w:rsid w:val="00B42A7D"/>
    <w:rsid w:val="00B63701"/>
    <w:rsid w:val="00BD19F4"/>
    <w:rsid w:val="00BD726A"/>
    <w:rsid w:val="00C63D6C"/>
    <w:rsid w:val="00C9590B"/>
    <w:rsid w:val="00CA42C0"/>
    <w:rsid w:val="00CB42E2"/>
    <w:rsid w:val="00CC549D"/>
    <w:rsid w:val="00D91472"/>
    <w:rsid w:val="00DD2BD8"/>
    <w:rsid w:val="00E579D5"/>
    <w:rsid w:val="00EB71C3"/>
    <w:rsid w:val="00EC5ECA"/>
    <w:rsid w:val="00EE13C7"/>
    <w:rsid w:val="00EF6B99"/>
    <w:rsid w:val="00F646F7"/>
    <w:rsid w:val="00F80041"/>
    <w:rsid w:val="00FD262C"/>
    <w:rsid w:val="00FD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3C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608D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line="259" w:lineRule="auto"/>
      <w:outlineLvl w:val="4"/>
    </w:pPr>
    <w:rPr>
      <w:rFonts w:asciiTheme="majorHAnsi" w:eastAsiaTheme="majorEastAsia" w:hAnsiTheme="majorHAnsi" w:cstheme="majorBidi"/>
      <w:color w:val="404040" w:themeColor="text1" w:themeTint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2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/>
    </w:pPr>
    <w:rPr>
      <w:rFonts w:asciiTheme="minorHAnsi" w:hAnsiTheme="minorHAnsi" w:cstheme="minorBidi"/>
      <w:i/>
      <w:iCs/>
      <w:color w:val="323232" w:themeColor="text2"/>
      <w:sz w:val="22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 w:line="259" w:lineRule="auto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 w:line="259" w:lineRule="auto"/>
      <w:ind w:left="360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after="160"/>
    </w:pPr>
    <w:rPr>
      <w:rFonts w:asciiTheme="minorHAnsi" w:hAnsiTheme="minorHAnsi" w:cstheme="minorBidi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 w:val="22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 w:cstheme="minorBidi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 w:cstheme="minorBidi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spacing w:after="160" w:line="259" w:lineRule="auto"/>
      <w:ind w:left="1152" w:right="1152"/>
    </w:pPr>
    <w:rPr>
      <w:rFonts w:asciiTheme="minorHAnsi" w:hAnsiTheme="minorHAnsi" w:cstheme="minorBidi"/>
      <w:i/>
      <w:iCs/>
      <w:color w:val="783F04" w:themeColor="accent1" w:themeShade="80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B35E06" w:themeColor="accent1" w:themeShade="BF"/>
      <w:sz w:val="22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pl-c1">
    <w:name w:val="pl-c1"/>
    <w:basedOn w:val="DefaultParagraphFont"/>
    <w:rsid w:val="0004179B"/>
  </w:style>
  <w:style w:type="character" w:customStyle="1" w:styleId="pl-c">
    <w:name w:val="pl-c"/>
    <w:basedOn w:val="DefaultParagraphFont"/>
    <w:rsid w:val="0004179B"/>
  </w:style>
  <w:style w:type="character" w:customStyle="1" w:styleId="pl-smi">
    <w:name w:val="pl-smi"/>
    <w:basedOn w:val="DefaultParagraphFont"/>
    <w:rsid w:val="00DD2BD8"/>
  </w:style>
  <w:style w:type="character" w:customStyle="1" w:styleId="pl-k">
    <w:name w:val="pl-k"/>
    <w:basedOn w:val="DefaultParagraphFont"/>
    <w:rsid w:val="00926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ndy/Library/Containers/com.microsoft.Word/Data/Library/Caches/1033/TM03457715/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169</TotalTime>
  <Pages>5</Pages>
  <Words>584</Words>
  <Characters>3334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yuhang0803@gmail.com</dc:creator>
  <cp:lastModifiedBy>yuhang0803@gmail.com</cp:lastModifiedBy>
  <cp:revision>6</cp:revision>
  <dcterms:created xsi:type="dcterms:W3CDTF">2017-05-23T11:23:00Z</dcterms:created>
  <dcterms:modified xsi:type="dcterms:W3CDTF">2017-05-24T06:22:00Z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