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F9305" w14:textId="1C6845CB" w:rsidR="00A10484" w:rsidRDefault="00B42A7D">
      <w:pPr>
        <w:pStyle w:val="Title"/>
        <w:rPr>
          <w:lang w:eastAsia="zh-CN"/>
        </w:rPr>
      </w:pPr>
      <w:r>
        <w:rPr>
          <w:rFonts w:hint="eastAsia"/>
          <w:lang w:eastAsia="zh-CN"/>
        </w:rPr>
        <w:t xml:space="preserve">COSC363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Assignment 2</w:t>
      </w:r>
    </w:p>
    <w:p w14:paraId="7DF7DC9D" w14:textId="77777777" w:rsidR="00B42A7D" w:rsidRDefault="00B42A7D">
      <w:pPr>
        <w:pStyle w:val="Title"/>
      </w:pPr>
      <w:proofErr w:type="spellStart"/>
      <w:r>
        <w:rPr>
          <w:rFonts w:hint="eastAsia"/>
          <w:lang w:eastAsia="zh-CN"/>
        </w:rPr>
        <w:t>Yuhang</w:t>
      </w:r>
      <w:proofErr w:type="spellEnd"/>
      <w:r>
        <w:rPr>
          <w:rFonts w:hint="eastAsia"/>
          <w:lang w:eastAsia="zh-CN"/>
        </w:rPr>
        <w:t xml:space="preserve"> Wu - 31992820</w:t>
      </w:r>
    </w:p>
    <w:p w14:paraId="28D75CE9" w14:textId="0589FFE7" w:rsidR="00855982" w:rsidRPr="00855982" w:rsidRDefault="00B42A7D" w:rsidP="00855982">
      <w:pPr>
        <w:pStyle w:val="Heading1"/>
      </w:pPr>
      <w:r>
        <w:rPr>
          <w:rFonts w:hint="eastAsia"/>
          <w:lang w:eastAsia="zh-CN"/>
        </w:rPr>
        <w:t>Cylinder</w:t>
      </w:r>
    </w:p>
    <w:p w14:paraId="3CF61DC3" w14:textId="7E0C778F" w:rsidR="00997553" w:rsidRPr="0092608D" w:rsidRDefault="00B42A7D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B63701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Bidi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2"/>
              <w:szCs w:val="22"/>
            </w:rPr>
            <m:t>+2t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>=0</m:t>
          </m:r>
        </m:oMath>
      </m:oMathPara>
    </w:p>
    <w:p w14:paraId="67A4EA43" w14:textId="5B00E680" w:rsidR="00B346B6" w:rsidRPr="0092608D" w:rsidRDefault="00B346B6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Normalized Equation: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</m:t>
        </m:r>
        <w:proofErr w:type="gramStart"/>
        <m:r>
          <m:rPr>
            <m:sty m:val="p"/>
          </m:rPr>
          <w:rPr>
            <w:rFonts w:ascii="Cambria Math" w:hAnsi="Cambria Math"/>
            <w:sz w:val="22"/>
            <w:szCs w:val="22"/>
          </w:rPr>
          <m:t>=(</m:t>
        </m:r>
        <w:proofErr w:type="gramEnd"/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,  0,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</w:p>
    <w:p w14:paraId="46C69679" w14:textId="510BA697" w:rsidR="000F2539" w:rsidRPr="0092608D" w:rsidRDefault="00B63701" w:rsidP="00B42A7D">
      <w:pPr>
        <w:rPr>
          <w:rFonts w:asciiTheme="minorHAnsi" w:hAnsiTheme="minorHAnsi" w:cstheme="minorBid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There are four inputs, </w:t>
      </w:r>
      <w:r w:rsidR="002C08B3" w:rsidRPr="0092608D">
        <w:rPr>
          <w:rFonts w:asciiTheme="minorHAnsi" w:hAnsiTheme="minorHAnsi"/>
          <w:sz w:val="22"/>
          <w:szCs w:val="22"/>
        </w:rPr>
        <w:t>which</w:t>
      </w:r>
      <w:r w:rsidRPr="0092608D">
        <w:rPr>
          <w:rFonts w:asciiTheme="minorHAnsi" w:hAnsiTheme="minorHAnsi"/>
          <w:sz w:val="22"/>
          <w:szCs w:val="22"/>
        </w:rPr>
        <w:t xml:space="preserve"> are the position of the center, </w:t>
      </w:r>
      <w:r w:rsidR="002C08B3" w:rsidRPr="0092608D">
        <w:rPr>
          <w:rFonts w:asciiTheme="minorHAnsi" w:hAnsiTheme="minorHAnsi"/>
          <w:sz w:val="22"/>
          <w:szCs w:val="22"/>
        </w:rPr>
        <w:t>on</w:t>
      </w:r>
      <w:r w:rsidRPr="0092608D">
        <w:rPr>
          <w:rFonts w:asciiTheme="minorHAnsi" w:hAnsiTheme="minorHAnsi"/>
          <w:sz w:val="22"/>
          <w:szCs w:val="22"/>
        </w:rPr>
        <w:t xml:space="preserve"> the center of the bottom cycle, the radius, height and color of the cylinder. In the intersection part, instead </w:t>
      </w:r>
      <w:r w:rsidR="00916C2A">
        <w:rPr>
          <w:rFonts w:asciiTheme="minorHAnsi" w:hAnsiTheme="minorHAnsi" w:hint="eastAsia"/>
          <w:sz w:val="22"/>
          <w:szCs w:val="22"/>
        </w:rPr>
        <w:t xml:space="preserve">of </w:t>
      </w:r>
      <w:r w:rsidRPr="0092608D">
        <w:rPr>
          <w:rFonts w:asciiTheme="minorHAnsi" w:hAnsiTheme="minorHAnsi"/>
          <w:sz w:val="22"/>
          <w:szCs w:val="22"/>
        </w:rPr>
        <w:t xml:space="preserve">selecting the </w:t>
      </w:r>
      <w:r w:rsidR="002C08B3" w:rsidRPr="0092608D">
        <w:rPr>
          <w:rFonts w:asciiTheme="minorHAnsi" w:hAnsiTheme="minorHAnsi"/>
          <w:sz w:val="22"/>
          <w:szCs w:val="22"/>
        </w:rPr>
        <w:t>minimum</w:t>
      </w:r>
      <w:r w:rsidRPr="0092608D">
        <w:rPr>
          <w:rFonts w:asciiTheme="minorHAnsi" w:hAnsiTheme="minorHAnsi"/>
          <w:sz w:val="22"/>
          <w:szCs w:val="22"/>
        </w:rPr>
        <w:t xml:space="preserve"> t, keep both t1 and t2, set the </w:t>
      </w:r>
      <w:r w:rsidR="002C08B3" w:rsidRPr="0092608D">
        <w:rPr>
          <w:rFonts w:asciiTheme="minorHAnsi" w:hAnsiTheme="minorHAnsi"/>
          <w:sz w:val="22"/>
          <w:szCs w:val="22"/>
        </w:rPr>
        <w:t>small</w:t>
      </w:r>
      <w:r w:rsidRPr="0092608D">
        <w:rPr>
          <w:rFonts w:asciiTheme="minorHAnsi" w:hAnsiTheme="minorHAnsi"/>
          <w:sz w:val="22"/>
          <w:szCs w:val="22"/>
        </w:rPr>
        <w:t xml:space="preserve"> t as the rear side of the cylinder and the bigger t as the front side of the cylinder.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Pr="0092608D">
        <w:rPr>
          <w:rFonts w:asciiTheme="minorHAnsi" w:hAnsiTheme="minorHAnsi"/>
          <w:sz w:val="22"/>
          <w:szCs w:val="22"/>
        </w:rPr>
        <w:t xml:space="preserve"> limiting the height of the cylinder.</w:t>
      </w:r>
    </w:p>
    <w:p w14:paraId="007C8303" w14:textId="6DCF35E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Cone</w:t>
      </w:r>
    </w:p>
    <w:p w14:paraId="31429F8E" w14:textId="09E84838" w:rsidR="00D91472" w:rsidRPr="0092608D" w:rsidRDefault="00D91472" w:rsidP="00997553">
      <w:pPr>
        <w:rPr>
          <w:rFonts w:asciiTheme="minorHAnsi" w:hAnsiTheme="minorHAnsi"/>
          <w:sz w:val="21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E579D5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h-y+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sub>
              </m:sSub>
            </m:e>
          </m:d>
          <m:r>
            <m:rPr>
              <m:sty m:val="p"/>
            </m:rPr>
            <w:rPr>
              <w:rFonts w:asciiTheme="minorHAnsi" w:hAnsiTheme="minorHAns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1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sz w:val="21"/>
              <w:szCs w:val="22"/>
            </w:rPr>
            <m:t>+2t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h</m:t>
              </m:r>
            </m:e>
          </m:d>
          <m:r>
            <w:rPr>
              <w:rFonts w:ascii="Cambria Math" w:hAnsi="Cambria Math"/>
              <w:sz w:val="21"/>
              <w:szCs w:val="2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1"/>
              <w:szCs w:val="22"/>
            </w:rPr>
            <m:t>=0</m:t>
          </m:r>
        </m:oMath>
      </m:oMathPara>
    </w:p>
    <w:p w14:paraId="3B7B31BE" w14:textId="6B248BC1" w:rsidR="00997553" w:rsidRPr="0092608D" w:rsidRDefault="00CC549D" w:rsidP="00997553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According to the equations: </w:t>
      </w:r>
      <m:oMath>
        <m:sSup>
          <m:sSup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(x-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(z-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92608D">
        <w:rPr>
          <w:rFonts w:asciiTheme="minorHAnsi" w:hAnsiTheme="minorHAnsi"/>
          <w:sz w:val="22"/>
          <w:szCs w:val="22"/>
        </w:rPr>
        <w:t xml:space="preserve"> where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r=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den>
            </m:f>
          </m:e>
        </m:d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h-y-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e>
        </m:d>
      </m:oMath>
      <w:r w:rsidRPr="0092608D">
        <w:rPr>
          <w:rFonts w:asciiTheme="minorHAnsi" w:hAnsiTheme="minorHAnsi"/>
          <w:sz w:val="22"/>
          <w:szCs w:val="22"/>
        </w:rPr>
        <w:t xml:space="preserve">. The normalized method would be: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</m:t>
        </m:r>
        <w:proofErr w:type="gramStart"/>
        <m:r>
          <m:rPr>
            <m:sty m:val="p"/>
          </m:rPr>
          <w:rPr>
            <w:rFonts w:ascii="Cambria Math" w:hAnsi="Cambria Math"/>
            <w:sz w:val="22"/>
            <w:szCs w:val="22"/>
          </w:rPr>
          <m:t>=(</m:t>
        </m:r>
        <w:proofErr w:type="gramEnd"/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,  r(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Height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Radius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),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  <w:r w:rsidRPr="0092608D">
        <w:rPr>
          <w:rFonts w:asciiTheme="minorHAnsi" w:hAnsiTheme="minorHAnsi"/>
          <w:sz w:val="22"/>
          <w:szCs w:val="22"/>
        </w:rPr>
        <w:t>.</w:t>
      </w:r>
    </w:p>
    <w:p w14:paraId="3382C9E8" w14:textId="16E5FDF9" w:rsidR="000B5369" w:rsidRPr="0092608D" w:rsidRDefault="00BD726A" w:rsidP="00997553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804CAE3" wp14:editId="4D817814">
            <wp:simplePos x="0" y="0"/>
            <wp:positionH relativeFrom="column">
              <wp:posOffset>2225675</wp:posOffset>
            </wp:positionH>
            <wp:positionV relativeFrom="paragraph">
              <wp:posOffset>1297940</wp:posOffset>
            </wp:positionV>
            <wp:extent cx="1640840" cy="2044065"/>
            <wp:effectExtent l="0" t="0" r="10160" b="0"/>
            <wp:wrapTight wrapText="bothSides">
              <wp:wrapPolygon edited="0">
                <wp:start x="0" y="0"/>
                <wp:lineTo x="0" y="21204"/>
                <wp:lineTo x="21399" y="21204"/>
                <wp:lineTo x="21399" y="0"/>
                <wp:lineTo x="0" y="0"/>
              </wp:wrapPolygon>
            </wp:wrapTight>
            <wp:docPr id="24" name="Picture 24" descr="../../../../../Screen%20Shot%202017-05-24%20at%2015.02.5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Screen%20Shot%202017-05-24%20at%2015.02.50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369" w:rsidRPr="0092608D">
        <w:rPr>
          <w:rFonts w:asciiTheme="minorHAnsi" w:hAnsiTheme="minorHAnsi"/>
          <w:sz w:val="22"/>
          <w:szCs w:val="22"/>
        </w:rPr>
        <w:t xml:space="preserve">There are </w:t>
      </w:r>
      <w:r w:rsidR="002C08B3" w:rsidRPr="0092608D">
        <w:rPr>
          <w:rFonts w:asciiTheme="minorHAnsi" w:hAnsiTheme="minorHAnsi"/>
          <w:sz w:val="22"/>
          <w:szCs w:val="22"/>
        </w:rPr>
        <w:t>four inputs, which are the position of the center, on the center of the bottom cycle, the radius, height and color of the cone. In the intersection part, instead</w:t>
      </w:r>
      <w:r w:rsidR="0035133F">
        <w:rPr>
          <w:rFonts w:asciiTheme="minorHAnsi" w:hAnsiTheme="minorHAnsi" w:hint="eastAsia"/>
          <w:sz w:val="22"/>
          <w:szCs w:val="22"/>
        </w:rPr>
        <w:t xml:space="preserve"> of</w:t>
      </w:r>
      <w:r w:rsidR="002C08B3" w:rsidRPr="0092608D">
        <w:rPr>
          <w:rFonts w:asciiTheme="minorHAnsi" w:hAnsiTheme="minorHAnsi"/>
          <w:sz w:val="22"/>
          <w:szCs w:val="22"/>
        </w:rPr>
        <w:t xml:space="preserve"> selecting the minimum t, keep both t1 and t2, set the small t as the rear side of the cylinder and the bigger t as the front side of the cone.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="002C08B3" w:rsidRPr="0092608D">
        <w:rPr>
          <w:rFonts w:asciiTheme="minorHAnsi" w:hAnsiTheme="minorHAnsi"/>
          <w:sz w:val="22"/>
          <w:szCs w:val="22"/>
        </w:rPr>
        <w:t xml:space="preserve"> limiting the height of the cone.</w:t>
      </w:r>
      <w:r w:rsidRPr="00BD726A">
        <w:rPr>
          <w:rFonts w:asciiTheme="minorHAnsi" w:hAnsiTheme="minorHAnsi"/>
          <w:noProof/>
          <w:sz w:val="22"/>
          <w:szCs w:val="22"/>
        </w:rPr>
        <w:t xml:space="preserve"> </w:t>
      </w:r>
    </w:p>
    <w:p w14:paraId="5143F577" w14:textId="0AEB7375" w:rsidR="008A40E7" w:rsidRDefault="008A40E7" w:rsidP="008A40E7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Non-Plane Procedural Pattern Texture</w:t>
      </w:r>
    </w:p>
    <w:p w14:paraId="1A3FE623" w14:textId="104CFD1F" w:rsidR="00554653" w:rsidRPr="0092608D" w:rsidRDefault="00620AE0" w:rsidP="00997553">
      <w:pPr>
        <w:rPr>
          <w:rFonts w:asciiTheme="minorHAnsi" w:hAnsiTheme="minorHAnsi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279B0498" wp14:editId="5E9F2B28">
            <wp:extent cx="5934710" cy="1236980"/>
            <wp:effectExtent l="0" t="0" r="8890" b="7620"/>
            <wp:docPr id="14" name="Picture 14" descr="../../../../../Screen%20Shot%202017-05-24%20at%2010.24.1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24%20at%2010.24.10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99" w:rsidRPr="0092608D">
        <w:rPr>
          <w:rFonts w:asciiTheme="minorHAnsi" w:hAnsiTheme="minorHAnsi"/>
          <w:sz w:val="22"/>
          <w:szCs w:val="22"/>
        </w:rPr>
        <w:t>The first if block map</w:t>
      </w:r>
      <w:r w:rsidR="0035133F">
        <w:rPr>
          <w:rFonts w:asciiTheme="minorHAnsi" w:hAnsiTheme="minorHAnsi" w:hint="eastAsia"/>
          <w:sz w:val="22"/>
          <w:szCs w:val="22"/>
        </w:rPr>
        <w:t>s</w:t>
      </w:r>
      <w:r w:rsidR="00EF6B99" w:rsidRPr="0092608D">
        <w:rPr>
          <w:rFonts w:asciiTheme="minorHAnsi" w:hAnsiTheme="minorHAnsi"/>
          <w:sz w:val="22"/>
          <w:szCs w:val="22"/>
        </w:rPr>
        <w:t xml:space="preserve"> the cylinder with horizontal stripes, every even or odd </w:t>
      </w:r>
      <w:proofErr w:type="spellStart"/>
      <w:proofErr w:type="gramStart"/>
      <w:r w:rsidR="00EF6B99" w:rsidRPr="0092608D">
        <w:rPr>
          <w:rFonts w:asciiTheme="minorHAnsi" w:hAnsiTheme="minorHAnsi"/>
          <w:sz w:val="22"/>
          <w:szCs w:val="22"/>
        </w:rPr>
        <w:t>ray.xpt.y</w:t>
      </w:r>
      <w:proofErr w:type="spellEnd"/>
      <w:proofErr w:type="gramEnd"/>
      <w:r w:rsidR="00EF6B99" w:rsidRPr="0092608D">
        <w:rPr>
          <w:rFonts w:asciiTheme="minorHAnsi" w:hAnsiTheme="minorHAnsi"/>
          <w:sz w:val="22"/>
          <w:szCs w:val="22"/>
        </w:rPr>
        <w:t xml:space="preserve">  has different color. And the second if </w:t>
      </w:r>
      <w:r w:rsidRPr="0092608D">
        <w:rPr>
          <w:rFonts w:asciiTheme="minorHAnsi" w:hAnsiTheme="minorHAnsi"/>
          <w:sz w:val="22"/>
          <w:szCs w:val="22"/>
        </w:rPr>
        <w:t>block map the cone with diagonal stripes, every oven or odd (</w:t>
      </w:r>
      <w:proofErr w:type="spellStart"/>
      <w:proofErr w:type="gramStart"/>
      <w:r w:rsidRPr="0092608D">
        <w:rPr>
          <w:rFonts w:asciiTheme="minorHAnsi" w:hAnsiTheme="minorHAnsi"/>
          <w:sz w:val="22"/>
          <w:szCs w:val="22"/>
        </w:rPr>
        <w:t>ray.xpt.z</w:t>
      </w:r>
      <w:proofErr w:type="spellEnd"/>
      <w:proofErr w:type="gramEnd"/>
      <w:r w:rsidRPr="0092608D">
        <w:rPr>
          <w:rFonts w:asciiTheme="minorHAnsi" w:hAnsiTheme="minorHAnsi"/>
          <w:sz w:val="22"/>
          <w:szCs w:val="22"/>
        </w:rPr>
        <w:t xml:space="preserve"> + </w:t>
      </w:r>
      <w:proofErr w:type="spellStart"/>
      <w:r w:rsidRPr="0092608D">
        <w:rPr>
          <w:rFonts w:asciiTheme="minorHAnsi" w:hAnsiTheme="minorHAnsi"/>
          <w:sz w:val="22"/>
          <w:szCs w:val="22"/>
        </w:rPr>
        <w:t>ray.xpt.x</w:t>
      </w:r>
      <w:proofErr w:type="spellEnd"/>
      <w:r w:rsidRPr="0092608D">
        <w:rPr>
          <w:rFonts w:asciiTheme="minorHAnsi" w:hAnsiTheme="minorHAnsi"/>
          <w:sz w:val="22"/>
          <w:szCs w:val="22"/>
        </w:rPr>
        <w:t>) has different color.</w:t>
      </w:r>
    </w:p>
    <w:p w14:paraId="0331496F" w14:textId="6CDB959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Tetrahedron</w:t>
      </w:r>
      <w:r w:rsidR="008A40E7">
        <w:rPr>
          <w:rFonts w:hint="eastAsia"/>
          <w:lang w:eastAsia="zh-CN"/>
        </w:rPr>
        <w:t xml:space="preserve"> </w:t>
      </w:r>
    </w:p>
    <w:p w14:paraId="716640E5" w14:textId="69E15FE8" w:rsidR="008A40E7" w:rsidRPr="0092608D" w:rsidRDefault="00EE13C7" w:rsidP="008A40E7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AF8A425" wp14:editId="28F52472">
            <wp:simplePos x="0" y="0"/>
            <wp:positionH relativeFrom="column">
              <wp:posOffset>1993900</wp:posOffset>
            </wp:positionH>
            <wp:positionV relativeFrom="paragraph">
              <wp:posOffset>488315</wp:posOffset>
            </wp:positionV>
            <wp:extent cx="1767840" cy="1511935"/>
            <wp:effectExtent l="0" t="0" r="10160" b="12065"/>
            <wp:wrapTopAndBottom/>
            <wp:docPr id="29" name="Picture 29" descr="../../../../../Screen%20Shot%202017-05-24%20at%2015.07.1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Screen%20Shot%202017-05-24%20at%2015.07.12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97E" w:rsidRPr="0092608D">
        <w:rPr>
          <w:rFonts w:asciiTheme="minorHAnsi" w:hAnsiTheme="minorHAnsi"/>
          <w:sz w:val="22"/>
          <w:szCs w:val="22"/>
        </w:rPr>
        <w:t xml:space="preserve">The tetrahedron object is created by referencing the idea of </w:t>
      </w:r>
      <w:proofErr w:type="spellStart"/>
      <w:r w:rsidR="0041797E" w:rsidRPr="0092608D">
        <w:rPr>
          <w:rFonts w:asciiTheme="minorHAnsi" w:hAnsiTheme="minorHAnsi"/>
          <w:sz w:val="22"/>
          <w:szCs w:val="22"/>
        </w:rPr>
        <w:t>Plane.h</w:t>
      </w:r>
      <w:proofErr w:type="spellEnd"/>
      <w:r w:rsidR="0041797E" w:rsidRPr="0092608D">
        <w:rPr>
          <w:rFonts w:asciiTheme="minorHAnsi" w:hAnsiTheme="minorHAnsi"/>
          <w:sz w:val="22"/>
          <w:szCs w:val="22"/>
        </w:rPr>
        <w:t xml:space="preserve"> and Plane.cpp in the lab files. Define a plane </w:t>
      </w:r>
      <w:r w:rsidR="0035133F">
        <w:rPr>
          <w:rFonts w:asciiTheme="minorHAnsi" w:hAnsiTheme="minorHAnsi" w:hint="eastAsia"/>
          <w:sz w:val="22"/>
          <w:szCs w:val="22"/>
        </w:rPr>
        <w:t>by using</w:t>
      </w:r>
      <w:r w:rsidR="0041797E" w:rsidRPr="0092608D">
        <w:rPr>
          <w:rFonts w:asciiTheme="minorHAnsi" w:hAnsiTheme="minorHAnsi"/>
          <w:sz w:val="22"/>
          <w:szCs w:val="22"/>
        </w:rPr>
        <w:t xml:space="preserve"> three vertex</w:t>
      </w:r>
      <w:r w:rsidR="008516E3" w:rsidRPr="0092608D">
        <w:rPr>
          <w:rFonts w:asciiTheme="minorHAnsi" w:hAnsiTheme="minorHAnsi"/>
          <w:sz w:val="22"/>
          <w:szCs w:val="22"/>
        </w:rPr>
        <w:t>es and check the point p is inside the triangle.</w:t>
      </w:r>
    </w:p>
    <w:p w14:paraId="47286975" w14:textId="35C38AD0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 xml:space="preserve">Refraction </w:t>
      </w:r>
      <w:r w:rsidR="008A40E7">
        <w:rPr>
          <w:rFonts w:hint="eastAsia"/>
          <w:lang w:eastAsia="zh-CN"/>
        </w:rPr>
        <w:t>Object</w:t>
      </w:r>
    </w:p>
    <w:p w14:paraId="60A94AF6" w14:textId="4FBA43B7" w:rsidR="00BD19F4" w:rsidRPr="0092608D" w:rsidRDefault="00AF3386" w:rsidP="008A40E7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Followed the instruction provided on the lecture note and substituted the </w:t>
      </w:r>
      <w:r w:rsidR="00070CC4" w:rsidRPr="0092608D">
        <w:rPr>
          <w:rFonts w:asciiTheme="minorHAnsi" w:hAnsiTheme="minorHAnsi"/>
          <w:sz w:val="22"/>
          <w:szCs w:val="22"/>
        </w:rPr>
        <w:t>suitable</w:t>
      </w:r>
      <w:r w:rsidRPr="0092608D">
        <w:rPr>
          <w:rFonts w:asciiTheme="minorHAnsi" w:hAnsiTheme="minorHAnsi"/>
          <w:sz w:val="22"/>
          <w:szCs w:val="22"/>
        </w:rPr>
        <w:t xml:space="preserve"> variables. </w:t>
      </w:r>
      <w:r w:rsidR="00070CC4" w:rsidRPr="0092608D">
        <w:rPr>
          <w:rFonts w:asciiTheme="minorHAnsi" w:hAnsiTheme="minorHAnsi"/>
          <w:sz w:val="22"/>
          <w:szCs w:val="22"/>
        </w:rPr>
        <w:t>Add a condition to return the background and a ray which shoot out of the object and</w:t>
      </w:r>
      <w:r w:rsidR="006F6E4F" w:rsidRPr="0092608D">
        <w:rPr>
          <w:rFonts w:asciiTheme="minorHAnsi" w:hAnsiTheme="minorHAnsi"/>
          <w:sz w:val="22"/>
          <w:szCs w:val="22"/>
        </w:rPr>
        <w:t xml:space="preserve"> recursively</w:t>
      </w:r>
      <w:r w:rsidR="00070CC4" w:rsidRPr="0092608D">
        <w:rPr>
          <w:rFonts w:asciiTheme="minorHAnsi" w:hAnsiTheme="minorHAnsi"/>
          <w:sz w:val="22"/>
          <w:szCs w:val="22"/>
        </w:rPr>
        <w:t xml:space="preserve"> trace it to get the corresponding refraction color.</w:t>
      </w:r>
      <w:r w:rsidR="00EE13C7" w:rsidRPr="00EE13C7">
        <w:rPr>
          <w:rFonts w:hint="eastAsia"/>
          <w:noProof/>
        </w:rPr>
        <w:t xml:space="preserve"> </w:t>
      </w:r>
      <w:r w:rsidR="00EE13C7">
        <w:rPr>
          <w:rFonts w:hint="eastAsia"/>
          <w:noProof/>
        </w:rPr>
        <w:drawing>
          <wp:inline distT="0" distB="0" distL="0" distR="0" wp14:anchorId="73D1722E" wp14:editId="45164912">
            <wp:extent cx="5908040" cy="1954530"/>
            <wp:effectExtent l="0" t="0" r="10160" b="1270"/>
            <wp:docPr id="18" name="Picture 18" descr="../../../../../Screen%20Shot%202017-05-24%20at%2012.44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Screen%20Shot%202017-05-24%20at%2012.44.16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CDA4" w14:textId="6893B902" w:rsidR="006F6E4F" w:rsidRDefault="00947E85" w:rsidP="008A40E7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2D75DF" wp14:editId="2A949098">
                <wp:simplePos x="0" y="0"/>
                <wp:positionH relativeFrom="column">
                  <wp:posOffset>4398533</wp:posOffset>
                </wp:positionH>
                <wp:positionV relativeFrom="paragraph">
                  <wp:posOffset>1947545</wp:posOffset>
                </wp:positionV>
                <wp:extent cx="13716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4CFC6" w14:textId="4F03BF73" w:rsidR="00947E85" w:rsidRDefault="00947E85" w:rsidP="00947E8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Theme="minorHAnsi" w:hAnsiTheme="minorHAnsi" w:hint="eastAsia"/>
                                <w:sz w:val="22"/>
                                <w:szCs w:val="22"/>
                              </w:rPr>
                              <w:t>Non-plane Texture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D75DF" id="_x0000_t202" coordsize="21600,21600" o:spt="202" path="m0,0l0,21600,21600,21600,21600,0xe">
                <v:stroke joinstyle="miter"/>
                <v:path gradientshapeok="t" o:connecttype="rect"/>
              </v:shapetype>
              <v:shape id="Text Box 52" o:spid="_x0000_s1026" type="#_x0000_t202" style="position:absolute;margin-left:346.35pt;margin-top:153.35pt;width:108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" filled="f" stroked="f">
                <v:textbox>
                  <w:txbxContent>
                    <w:p w14:paraId="3744CFC6" w14:textId="4F03BF73" w:rsidR="00947E85" w:rsidRDefault="00947E85" w:rsidP="00947E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hint="eastAsia"/>
                          <w:sz w:val="22"/>
                          <w:szCs w:val="22"/>
                        </w:rPr>
                        <w:t>Non-plane Texture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F09200" wp14:editId="4D90E1A8">
                <wp:simplePos x="0" y="0"/>
                <wp:positionH relativeFrom="column">
                  <wp:posOffset>2226571</wp:posOffset>
                </wp:positionH>
                <wp:positionV relativeFrom="paragraph">
                  <wp:posOffset>1946910</wp:posOffset>
                </wp:positionV>
                <wp:extent cx="1371600" cy="22860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02AFB" w14:textId="57952122" w:rsidR="00947E85" w:rsidRDefault="00947E85" w:rsidP="00947E8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Theme="minorHAnsi" w:hAnsiTheme="minorHAnsi" w:hint="eastAsia"/>
                                <w:sz w:val="22"/>
                                <w:szCs w:val="22"/>
                              </w:rPr>
                              <w:t>Transparent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9200" id="Text Box 51" o:spid="_x0000_s1027" type="#_x0000_t202" style="position:absolute;margin-left:175.3pt;margin-top:153.3pt;width:108pt;height:1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" filled="f" stroked="f">
                <v:textbox>
                  <w:txbxContent>
                    <w:p w14:paraId="47502AFB" w14:textId="57952122" w:rsidR="00947E85" w:rsidRDefault="00947E85" w:rsidP="00947E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hint="eastAsia"/>
                          <w:sz w:val="22"/>
                          <w:szCs w:val="22"/>
                        </w:rPr>
                        <w:t>Transparent Object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984FBD" wp14:editId="7A9A98C8">
                <wp:simplePos x="0" y="0"/>
                <wp:positionH relativeFrom="column">
                  <wp:posOffset>55245</wp:posOffset>
                </wp:positionH>
                <wp:positionV relativeFrom="paragraph">
                  <wp:posOffset>1945640</wp:posOffset>
                </wp:positionV>
                <wp:extent cx="1371600" cy="22860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0712C" w14:textId="2A7C607E" w:rsidR="00947E85" w:rsidRDefault="00947E8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Theme="minorHAnsi" w:hAnsiTheme="minorHAnsi" w:hint="eastAsia"/>
                                <w:sz w:val="22"/>
                                <w:szCs w:val="22"/>
                              </w:rPr>
                              <w:t>Refraction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84FBD" id="Text Box 50" o:spid="_x0000_s1028" type="#_x0000_t202" style="position:absolute;margin-left:4.35pt;margin-top:153.2pt;width:108pt;height:1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" filled="f" stroked="f">
                <v:textbox>
                  <w:txbxContent>
                    <w:p w14:paraId="57B0712C" w14:textId="2A7C607E" w:rsidR="00947E85" w:rsidRDefault="00947E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hint="eastAsia"/>
                          <w:sz w:val="22"/>
                          <w:szCs w:val="22"/>
                        </w:rPr>
                        <w:t>Refraction Object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13C7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4C380662" wp14:editId="74C908B6">
            <wp:simplePos x="0" y="0"/>
            <wp:positionH relativeFrom="column">
              <wp:posOffset>4058285</wp:posOffset>
            </wp:positionH>
            <wp:positionV relativeFrom="paragraph">
              <wp:posOffset>0</wp:posOffset>
            </wp:positionV>
            <wp:extent cx="1821815" cy="1831340"/>
            <wp:effectExtent l="0" t="0" r="6985" b="0"/>
            <wp:wrapTopAndBottom/>
            <wp:docPr id="30" name="Picture 30" descr="../../../../../Screen%20Shot%202017-05-24%20at%2015.14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Screen%20Shot%202017-05-24%20at%2015.14.27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3C7"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666026B" wp14:editId="5600E694">
            <wp:simplePos x="0" y="0"/>
            <wp:positionH relativeFrom="column">
              <wp:posOffset>1995992</wp:posOffset>
            </wp:positionH>
            <wp:positionV relativeFrom="paragraph">
              <wp:posOffset>0</wp:posOffset>
            </wp:positionV>
            <wp:extent cx="1828165" cy="1831340"/>
            <wp:effectExtent l="0" t="0" r="635" b="0"/>
            <wp:wrapTopAndBottom/>
            <wp:docPr id="28" name="Picture 28" descr="../../../../../Screen%20Shot%202017-05-24%20at%2015.07.1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Screen%20Shot%202017-05-24%20at%2015.07.19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3C7"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657215" behindDoc="0" locked="0" layoutInCell="1" allowOverlap="1" wp14:anchorId="07C51F4B" wp14:editId="0710A8D1">
            <wp:simplePos x="0" y="0"/>
            <wp:positionH relativeFrom="column">
              <wp:posOffset>-67123</wp:posOffset>
            </wp:positionH>
            <wp:positionV relativeFrom="paragraph">
              <wp:posOffset>0</wp:posOffset>
            </wp:positionV>
            <wp:extent cx="1809115" cy="1830070"/>
            <wp:effectExtent l="0" t="0" r="0" b="0"/>
            <wp:wrapTopAndBottom/>
            <wp:docPr id="27" name="Picture 27" descr="../../../../../Screen%20Shot%202017-05-24%20at%2015.07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Screen%20Shot%202017-05-24%20at%2015.07.27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8AF" w14:textId="47090C05" w:rsidR="00BD726A" w:rsidRDefault="00BD726A" w:rsidP="008A40E7"/>
    <w:p w14:paraId="6630F2CF" w14:textId="7853E478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>Transparent Object</w:t>
      </w:r>
    </w:p>
    <w:p w14:paraId="5DE24E8C" w14:textId="14DE012C" w:rsidR="00854747" w:rsidRDefault="006F6E4F" w:rsidP="0004179B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Similar idea </w:t>
      </w:r>
      <w:r w:rsidR="00EB71C3">
        <w:rPr>
          <w:rFonts w:asciiTheme="minorHAnsi" w:hAnsiTheme="minorHAnsi" w:hint="eastAsia"/>
          <w:sz w:val="22"/>
          <w:szCs w:val="22"/>
        </w:rPr>
        <w:t>of</w:t>
      </w:r>
      <w:r w:rsidRPr="0092608D">
        <w:rPr>
          <w:rFonts w:asciiTheme="minorHAnsi" w:hAnsiTheme="minorHAnsi"/>
          <w:sz w:val="22"/>
          <w:szCs w:val="22"/>
        </w:rPr>
        <w:t xml:space="preserve"> the refraction, </w:t>
      </w:r>
      <w:r w:rsidR="00DD2BD8" w:rsidRPr="0092608D">
        <w:rPr>
          <w:rFonts w:asciiTheme="minorHAnsi" w:hAnsiTheme="minorHAnsi"/>
          <w:sz w:val="22"/>
          <w:szCs w:val="22"/>
        </w:rPr>
        <w:t>reserve</w:t>
      </w:r>
      <w:r w:rsidRPr="0092608D">
        <w:rPr>
          <w:rFonts w:asciiTheme="minorHAnsi" w:hAnsiTheme="minorHAnsi"/>
          <w:sz w:val="22"/>
          <w:szCs w:val="22"/>
        </w:rPr>
        <w:t xml:space="preserve"> the partial material color of the object and weaken the strength of the refraction color</w:t>
      </w:r>
      <w:r w:rsidR="00EB71C3">
        <w:rPr>
          <w:rFonts w:asciiTheme="minorHAnsi" w:hAnsiTheme="minorHAnsi"/>
          <w:sz w:val="22"/>
          <w:szCs w:val="22"/>
        </w:rPr>
        <w:t xml:space="preserve">, then </w:t>
      </w:r>
      <w:r w:rsidR="00DD2BD8" w:rsidRPr="0092608D">
        <w:rPr>
          <w:rFonts w:asciiTheme="minorHAnsi" w:hAnsiTheme="minorHAnsi"/>
          <w:sz w:val="22"/>
          <w:szCs w:val="22"/>
        </w:rPr>
        <w:t>combine them</w:t>
      </w:r>
      <w:r w:rsidR="0092608D" w:rsidRPr="0092608D">
        <w:rPr>
          <w:rFonts w:asciiTheme="minorHAnsi" w:hAnsiTheme="minorHAnsi"/>
          <w:sz w:val="22"/>
          <w:szCs w:val="22"/>
        </w:rPr>
        <w:t xml:space="preserve"> together</w:t>
      </w:r>
      <w:r w:rsidR="0004179B" w:rsidRPr="0092608D">
        <w:rPr>
          <w:rFonts w:asciiTheme="minorHAnsi" w:hAnsiTheme="minorHAnsi"/>
          <w:sz w:val="22"/>
          <w:szCs w:val="22"/>
        </w:rPr>
        <w:t>.</w:t>
      </w:r>
    </w:p>
    <w:p w14:paraId="796278DC" w14:textId="6119DE1C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EC6A8A" w14:textId="3B529B9C" w:rsidR="0004179B" w:rsidRDefault="0004179B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colorSum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= </w:t>
      </w: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colorSum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* </w:t>
      </w:r>
      <w:proofErr w:type="spellStart"/>
      <w:proofErr w:type="gramStart"/>
      <w:r w:rsidRPr="0004179B">
        <w:rPr>
          <w:rFonts w:ascii="Consolas" w:eastAsia="Times New Roman" w:hAnsi="Consolas"/>
          <w:color w:val="0086B3"/>
          <w:sz w:val="18"/>
          <w:szCs w:val="18"/>
        </w:rPr>
        <w:t>glm</w:t>
      </w:r>
      <w:proofErr w:type="spellEnd"/>
      <w:r w:rsidRPr="0004179B">
        <w:rPr>
          <w:rFonts w:ascii="Consolas" w:eastAsia="Times New Roman" w:hAnsi="Consolas"/>
          <w:color w:val="0086B3"/>
          <w:sz w:val="18"/>
          <w:szCs w:val="18"/>
        </w:rPr>
        <w:t>::</w:t>
      </w:r>
      <w:proofErr w:type="gramEnd"/>
      <w:r w:rsidRPr="0004179B">
        <w:rPr>
          <w:rFonts w:ascii="Consolas" w:eastAsia="Times New Roman" w:hAnsi="Consolas"/>
          <w:color w:val="0086B3"/>
          <w:sz w:val="18"/>
          <w:szCs w:val="18"/>
        </w:rPr>
        <w:t>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0.7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+ </w:t>
      </w: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refractCol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* </w:t>
      </w:r>
      <w:proofErr w:type="spellStart"/>
      <w:r w:rsidRPr="0004179B">
        <w:rPr>
          <w:rFonts w:ascii="Consolas" w:eastAsia="Times New Roman" w:hAnsi="Consolas"/>
          <w:color w:val="0086B3"/>
          <w:sz w:val="18"/>
          <w:szCs w:val="18"/>
        </w:rPr>
        <w:t>glm</w:t>
      </w:r>
      <w:proofErr w:type="spellEnd"/>
      <w:r w:rsidRPr="0004179B">
        <w:rPr>
          <w:rFonts w:ascii="Consolas" w:eastAsia="Times New Roman" w:hAnsi="Consolas"/>
          <w:color w:val="0086B3"/>
          <w:sz w:val="18"/>
          <w:szCs w:val="18"/>
        </w:rPr>
        <w:t>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0.5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04179B">
        <w:rPr>
          <w:rFonts w:ascii="Consolas" w:eastAsia="Times New Roman" w:hAnsi="Consolas"/>
          <w:color w:val="969896"/>
          <w:sz w:val="18"/>
          <w:szCs w:val="18"/>
        </w:rPr>
        <w:t>// transparent</w:t>
      </w:r>
    </w:p>
    <w:p w14:paraId="74DEB318" w14:textId="74594F6C" w:rsidR="00EE13C7" w:rsidRPr="00854747" w:rsidRDefault="00EE13C7" w:rsidP="00854747">
      <w:pPr>
        <w:ind w:firstLine="708"/>
        <w:rPr>
          <w:rFonts w:asciiTheme="minorHAnsi" w:hAnsiTheme="minorHAnsi"/>
          <w:sz w:val="22"/>
          <w:szCs w:val="22"/>
        </w:rPr>
      </w:pPr>
    </w:p>
    <w:p w14:paraId="026C2FA3" w14:textId="2B509AB7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Non-Plane Texture</w:t>
      </w:r>
    </w:p>
    <w:p w14:paraId="28D4976B" w14:textId="2D80CC80" w:rsidR="00997553" w:rsidRDefault="00EC5ECA" w:rsidP="00997553">
      <w:pPr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/>
          <w:sz w:val="22"/>
        </w:rPr>
        <w:t xml:space="preserve">The instruction of texturing the sphere was found in the </w:t>
      </w:r>
      <w:proofErr w:type="spellStart"/>
      <w:r w:rsidRPr="0092608D">
        <w:rPr>
          <w:rFonts w:asciiTheme="minorHAnsi" w:hAnsiTheme="minorHAnsi"/>
          <w:sz w:val="22"/>
        </w:rPr>
        <w:t>Github</w:t>
      </w:r>
      <w:proofErr w:type="spellEnd"/>
      <w:r w:rsidR="0092608D" w:rsidRPr="0092608D">
        <w:rPr>
          <w:rFonts w:asciiTheme="minorHAnsi" w:hAnsiTheme="minorHAnsi"/>
          <w:sz w:val="22"/>
        </w:rPr>
        <w:t xml:space="preserve"> </w:t>
      </w:r>
      <w:r w:rsidRPr="0092608D">
        <w:rPr>
          <w:rFonts w:asciiTheme="minorHAnsi" w:hAnsiTheme="minorHAnsi"/>
          <w:sz w:val="22"/>
        </w:rPr>
        <w:t>(</w:t>
      </w:r>
      <w:r w:rsidR="0092608D" w:rsidRPr="0092608D">
        <w:rPr>
          <w:rFonts w:asciiTheme="minorHAnsi" w:hAnsiTheme="minorHAnsi"/>
          <w:sz w:val="22"/>
        </w:rPr>
        <w:t xml:space="preserve">by </w:t>
      </w:r>
      <w:proofErr w:type="spellStart"/>
      <w:r w:rsidR="0092608D" w:rsidRPr="0092608D">
        <w:rPr>
          <w:rFonts w:asciiTheme="minorHAnsi" w:hAnsiTheme="minorHAnsi"/>
          <w:sz w:val="22"/>
        </w:rPr>
        <w:t>Yamohas</w:t>
      </w:r>
      <w:proofErr w:type="spellEnd"/>
      <w:r w:rsidR="0092608D" w:rsidRPr="0092608D">
        <w:rPr>
          <w:rFonts w:asciiTheme="minorHAnsi" w:hAnsiTheme="minorHAnsi"/>
          <w:sz w:val="22"/>
        </w:rPr>
        <w:t xml:space="preserve">) and reuse the </w:t>
      </w:r>
      <w:r w:rsidR="0092608D" w:rsidRPr="0092608D">
        <w:rPr>
          <w:rFonts w:asciiTheme="minorHAnsi" w:hAnsiTheme="minorHAnsi" w:cs="Baskerville"/>
          <w:color w:val="343434"/>
          <w:sz w:val="22"/>
        </w:rPr>
        <w:t>Earth.bmp which is provided by Lab3.</w:t>
      </w:r>
    </w:p>
    <w:p w14:paraId="60A2530F" w14:textId="77777777" w:rsidR="00854747" w:rsidRDefault="00854747" w:rsidP="00854747">
      <w:pPr>
        <w:rPr>
          <w:rStyle w:val="pl-k"/>
          <w:rFonts w:ascii="Consolas" w:eastAsia="Times New Roman" w:hAnsi="Consolas"/>
          <w:color w:val="A71D5D"/>
          <w:sz w:val="18"/>
          <w:szCs w:val="18"/>
        </w:rPr>
      </w:pPr>
    </w:p>
    <w:p w14:paraId="02824B20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s = </w:t>
      </w:r>
      <w:proofErr w:type="spellStart"/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x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7D24CAC2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t = </w:t>
      </w:r>
      <w:proofErr w:type="spellStart"/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y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5EED0BA4" w14:textId="26E6AA60" w:rsidR="0092608D" w:rsidRPr="0092608D" w:rsidRDefault="0092608D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col = </w:t>
      </w: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earth.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getColorAt</w:t>
      </w:r>
      <w:proofErr w:type="spellEnd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s,t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69D41E12" w14:textId="2C4A0F34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Multi-Light Sources &amp; Shadows</w:t>
      </w:r>
    </w:p>
    <w:p w14:paraId="51C37CB8" w14:textId="4DAD994A" w:rsidR="00854747" w:rsidRPr="00D97C4B" w:rsidRDefault="00DD2BD8" w:rsidP="00D97C4B">
      <w:pPr>
        <w:rPr>
          <w:rFonts w:asciiTheme="minorHAnsi" w:hAnsiTheme="minorHAnsi" w:hint="eastAsia"/>
          <w:sz w:val="22"/>
        </w:rPr>
      </w:pPr>
      <w:r w:rsidRPr="0092608D">
        <w:rPr>
          <w:rFonts w:asciiTheme="minorHAnsi" w:hAnsiTheme="minorHAnsi"/>
          <w:sz w:val="22"/>
        </w:rPr>
        <w:t>Follow the instruction provided in the labs, create a second light source:</w:t>
      </w:r>
    </w:p>
    <w:p w14:paraId="65652903" w14:textId="09E58D93" w:rsidR="00DD2BD8" w:rsidRDefault="00DD2BD8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proofErr w:type="spellStart"/>
      <w:proofErr w:type="gramStart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</w:t>
      </w:r>
      <w:r w:rsidRPr="00DD2BD8">
        <w:rPr>
          <w:rFonts w:ascii="Consolas" w:eastAsia="Times New Roman" w:hAnsi="Consolas"/>
          <w:color w:val="333333"/>
          <w:sz w:val="18"/>
          <w:szCs w:val="18"/>
        </w:rPr>
        <w:t>light2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(-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10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23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DD2BD8">
        <w:rPr>
          <w:rFonts w:ascii="Consolas" w:eastAsia="Times New Roman" w:hAnsi="Consolas"/>
          <w:color w:val="969896"/>
          <w:sz w:val="18"/>
          <w:szCs w:val="18"/>
        </w:rPr>
        <w:t xml:space="preserve">// light2 </w:t>
      </w:r>
      <w:r w:rsidR="0092608D">
        <w:rPr>
          <w:rFonts w:ascii="Consolas" w:eastAsia="Times New Roman" w:hAnsi="Consolas"/>
          <w:color w:val="969896"/>
          <w:sz w:val="18"/>
          <w:szCs w:val="18"/>
        </w:rPr>
        <w:br/>
      </w:r>
    </w:p>
    <w:p w14:paraId="4169DA8B" w14:textId="384DE512" w:rsidR="00997553" w:rsidRPr="003F4848" w:rsidRDefault="00394238" w:rsidP="00997553">
      <w:pPr>
        <w:rPr>
          <w:rFonts w:asciiTheme="minorHAnsi" w:hAnsiTheme="minorHAnsi" w:hint="eastAsia"/>
          <w:sz w:val="22"/>
        </w:rPr>
      </w:pP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710464" behindDoc="0" locked="0" layoutInCell="1" allowOverlap="1" wp14:anchorId="35182D16" wp14:editId="2B3A89E0">
            <wp:simplePos x="0" y="0"/>
            <wp:positionH relativeFrom="column">
              <wp:posOffset>3022824</wp:posOffset>
            </wp:positionH>
            <wp:positionV relativeFrom="paragraph">
              <wp:posOffset>523501</wp:posOffset>
            </wp:positionV>
            <wp:extent cx="3500120" cy="1476375"/>
            <wp:effectExtent l="0" t="0" r="5080" b="0"/>
            <wp:wrapSquare wrapText="bothSides"/>
            <wp:docPr id="48" name="Picture 48" descr="../../../../../Screen%20Shot%202017-05-31%20at%2010.04.5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Screen%20Shot%202017-05-31%20at%2010.04.59.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C4B"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709440" behindDoc="0" locked="0" layoutInCell="1" allowOverlap="1" wp14:anchorId="092594E1" wp14:editId="56DB2049">
            <wp:simplePos x="0" y="0"/>
            <wp:positionH relativeFrom="column">
              <wp:posOffset>-62977</wp:posOffset>
            </wp:positionH>
            <wp:positionV relativeFrom="paragraph">
              <wp:posOffset>643180</wp:posOffset>
            </wp:positionV>
            <wp:extent cx="3055620" cy="1356995"/>
            <wp:effectExtent l="0" t="0" r="0" b="0"/>
            <wp:wrapSquare wrapText="bothSides"/>
            <wp:docPr id="49" name="Picture 49" descr="../../../../../Screen%20Shot%202017-05-31%20at%2010.06.4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Screen%20Shot%202017-05-31%20at%2010.06.47.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ECA" w:rsidRPr="0092608D">
        <w:rPr>
          <w:rFonts w:asciiTheme="minorHAnsi" w:hAnsiTheme="minorHAnsi"/>
          <w:sz w:val="22"/>
        </w:rPr>
        <w:t>Use r2Dotv and sepcularCol2 to compute the specular color on the object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and the shadow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of the second light source</w:t>
      </w:r>
      <w:r w:rsidR="00D97C4B">
        <w:rPr>
          <w:rFonts w:asciiTheme="minorHAnsi" w:hAnsiTheme="minorHAnsi"/>
          <w:sz w:val="22"/>
        </w:rPr>
        <w:t xml:space="preserve">. </w:t>
      </w:r>
      <w:r>
        <w:rPr>
          <w:rFonts w:asciiTheme="minorHAnsi" w:hAnsiTheme="minorHAnsi" w:hint="eastAsia"/>
          <w:sz w:val="22"/>
        </w:rPr>
        <w:t xml:space="preserve">In addition, </w:t>
      </w:r>
      <w:r w:rsidR="00947E85">
        <w:rPr>
          <w:rFonts w:asciiTheme="minorHAnsi" w:hAnsiTheme="minorHAnsi" w:hint="eastAsia"/>
          <w:sz w:val="22"/>
        </w:rPr>
        <w:t>for more real-life scenario</w:t>
      </w:r>
      <w:r w:rsidR="00D97C4B">
        <w:rPr>
          <w:rFonts w:asciiTheme="minorHAnsi" w:hAnsiTheme="minorHAnsi" w:hint="eastAsia"/>
          <w:sz w:val="22"/>
        </w:rPr>
        <w:t>,</w:t>
      </w:r>
      <w:r>
        <w:rPr>
          <w:rFonts w:asciiTheme="minorHAnsi" w:hAnsiTheme="minorHAnsi" w:hint="eastAsia"/>
          <w:sz w:val="22"/>
        </w:rPr>
        <w:t xml:space="preserve"> return partial material color </w:t>
      </w:r>
      <w:r w:rsidR="00D97C4B">
        <w:rPr>
          <w:rFonts w:asciiTheme="minorHAnsi" w:hAnsiTheme="minorHAnsi" w:hint="eastAsia"/>
          <w:sz w:val="22"/>
        </w:rPr>
        <w:t>if the shadow</w:t>
      </w:r>
      <w:r>
        <w:rPr>
          <w:rFonts w:asciiTheme="minorHAnsi" w:hAnsiTheme="minorHAnsi" w:hint="eastAsia"/>
          <w:sz w:val="22"/>
        </w:rPr>
        <w:t xml:space="preserve"> ray interacts</w:t>
      </w:r>
      <w:r w:rsidR="00947E85">
        <w:rPr>
          <w:rFonts w:asciiTheme="minorHAnsi" w:hAnsiTheme="minorHAnsi" w:hint="eastAsia"/>
          <w:sz w:val="22"/>
        </w:rPr>
        <w:t xml:space="preserve"> with t</w:t>
      </w:r>
      <w:r>
        <w:rPr>
          <w:rFonts w:asciiTheme="minorHAnsi" w:hAnsiTheme="minorHAnsi" w:hint="eastAsia"/>
          <w:sz w:val="22"/>
        </w:rPr>
        <w:t>ransparent object</w:t>
      </w:r>
      <w:r w:rsidR="00947E85">
        <w:rPr>
          <w:rFonts w:asciiTheme="minorHAnsi" w:hAnsiTheme="minorHAnsi" w:hint="eastAsia"/>
          <w:sz w:val="22"/>
        </w:rPr>
        <w:t>s</w:t>
      </w:r>
      <w:r>
        <w:rPr>
          <w:rFonts w:asciiTheme="minorHAnsi" w:hAnsiTheme="minorHAnsi" w:hint="eastAsia"/>
          <w:sz w:val="22"/>
        </w:rPr>
        <w:t>.</w:t>
      </w:r>
    </w:p>
    <w:p w14:paraId="20519CBB" w14:textId="34FE5C43" w:rsidR="00997553" w:rsidRDefault="00C61695" w:rsidP="00997553">
      <w:pPr>
        <w:pStyle w:val="Heading1"/>
        <w:tabs>
          <w:tab w:val="left" w:pos="1214"/>
        </w:tabs>
        <w:rPr>
          <w:lang w:eastAsia="zh-CN"/>
        </w:rPr>
      </w:pPr>
      <w:r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9711" behindDoc="0" locked="0" layoutInCell="1" allowOverlap="1" wp14:anchorId="7CC96DA3" wp14:editId="4FCC47A6">
                <wp:simplePos x="0" y="0"/>
                <wp:positionH relativeFrom="column">
                  <wp:posOffset>4051935</wp:posOffset>
                </wp:positionH>
                <wp:positionV relativeFrom="paragraph">
                  <wp:posOffset>1720850</wp:posOffset>
                </wp:positionV>
                <wp:extent cx="2088000" cy="807738"/>
                <wp:effectExtent l="0" t="0" r="20320" b="30480"/>
                <wp:wrapThrough wrapText="bothSides">
                  <wp:wrapPolygon edited="0">
                    <wp:start x="0" y="0"/>
                    <wp:lineTo x="0" y="21736"/>
                    <wp:lineTo x="21547" y="21736"/>
                    <wp:lineTo x="21547" y="0"/>
                    <wp:lineTo x="0" y="0"/>
                  </wp:wrapPolygon>
                </wp:wrapThrough>
                <wp:docPr id="41" name="Rectangl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088000" cy="80773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9F681" id="Rectangle 41" o:spid="_x0000_s1026" style="position:absolute;margin-left:319.05pt;margin-top:135.5pt;width:164.4pt;height:63.6pt;z-index:251699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" filled="f" strokecolor="red" strokeweight="2.5pt">
                <v:path arrowok="t"/>
                <o:lock v:ext="edit" aspectratio="t"/>
                <w10:wrap type="through"/>
              </v:rect>
            </w:pict>
          </mc:Fallback>
        </mc:AlternateContent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99455" behindDoc="0" locked="0" layoutInCell="1" allowOverlap="1" wp14:anchorId="3A5E11D5" wp14:editId="1D265161">
            <wp:simplePos x="0" y="0"/>
            <wp:positionH relativeFrom="column">
              <wp:posOffset>4051935</wp:posOffset>
            </wp:positionH>
            <wp:positionV relativeFrom="paragraph">
              <wp:posOffset>1711960</wp:posOffset>
            </wp:positionV>
            <wp:extent cx="2103120" cy="804545"/>
            <wp:effectExtent l="0" t="0" r="5080" b="8255"/>
            <wp:wrapTopAndBottom/>
            <wp:docPr id="19" name="Picture 19" descr="../../../../../Screen%20Shot%202017-05-31%20at%2009.45.2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Screen%20Shot%202017-05-31%20at%2009.45.23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B4"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8F7127" wp14:editId="35CE1B17">
                <wp:simplePos x="0" y="0"/>
                <wp:positionH relativeFrom="column">
                  <wp:posOffset>4051935</wp:posOffset>
                </wp:positionH>
                <wp:positionV relativeFrom="paragraph">
                  <wp:posOffset>0</wp:posOffset>
                </wp:positionV>
                <wp:extent cx="1942465" cy="1488440"/>
                <wp:effectExtent l="0" t="0" r="13335" b="35560"/>
                <wp:wrapThrough wrapText="bothSides">
                  <wp:wrapPolygon edited="0">
                    <wp:start x="0" y="0"/>
                    <wp:lineTo x="0" y="21747"/>
                    <wp:lineTo x="21466" y="21747"/>
                    <wp:lineTo x="21466" y="0"/>
                    <wp:lineTo x="0" y="0"/>
                  </wp:wrapPolygon>
                </wp:wrapThrough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65" cy="148844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03F9" id="Rectangle 42" o:spid="_x0000_s1026" style="position:absolute;margin-left:319.05pt;margin-top:0;width:152.95pt;height:117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" filled="f" strokecolor="#ffc000" strokeweight="2.5pt">
                <w10:wrap type="through"/>
              </v:rect>
            </w:pict>
          </mc:Fallback>
        </mc:AlternateContent>
      </w:r>
      <w:r w:rsidR="008C5FB4"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AB4894" wp14:editId="7BB710BF">
                <wp:simplePos x="0" y="0"/>
                <wp:positionH relativeFrom="column">
                  <wp:posOffset>1990090</wp:posOffset>
                </wp:positionH>
                <wp:positionV relativeFrom="paragraph">
                  <wp:posOffset>2169160</wp:posOffset>
                </wp:positionV>
                <wp:extent cx="1854000" cy="344333"/>
                <wp:effectExtent l="0" t="0" r="26035" b="36830"/>
                <wp:wrapThrough wrapText="bothSides">
                  <wp:wrapPolygon edited="0">
                    <wp:start x="0" y="0"/>
                    <wp:lineTo x="0" y="22317"/>
                    <wp:lineTo x="21607" y="22317"/>
                    <wp:lineTo x="21607" y="0"/>
                    <wp:lineTo x="0" y="0"/>
                  </wp:wrapPolygon>
                </wp:wrapThrough>
                <wp:docPr id="34" name="Rectangl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854000" cy="34433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435D3" id="Rectangle 34" o:spid="_x0000_s1026" style="position:absolute;margin-left:156.7pt;margin-top:170.8pt;width:146pt;height:27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" filled="f" strokecolor="red" strokeweight="2.5pt">
                <v:path arrowok="t"/>
                <o:lock v:ext="edit" aspectratio="t"/>
                <w10:wrap type="through"/>
              </v:rect>
            </w:pict>
          </mc:Fallback>
        </mc:AlternateContent>
      </w:r>
      <w:r w:rsidR="008C5FB4"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4804FB" wp14:editId="78B794A3">
                <wp:simplePos x="0" y="0"/>
                <wp:positionH relativeFrom="column">
                  <wp:posOffset>3020695</wp:posOffset>
                </wp:positionH>
                <wp:positionV relativeFrom="paragraph">
                  <wp:posOffset>1604645</wp:posOffset>
                </wp:positionV>
                <wp:extent cx="802005" cy="340360"/>
                <wp:effectExtent l="0" t="0" r="36195" b="15240"/>
                <wp:wrapThrough wrapText="bothSides">
                  <wp:wrapPolygon edited="0">
                    <wp:start x="0" y="0"/>
                    <wp:lineTo x="0" y="20955"/>
                    <wp:lineTo x="21891" y="20955"/>
                    <wp:lineTo x="21891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3403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DCC83" id="Rectangle 26" o:spid="_x0000_s1026" style="position:absolute;margin-left:237.85pt;margin-top:126.35pt;width:63.15pt;height:2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" filled="f" strokecolor="#ffc000" strokeweight="2.5pt">
                <w10:wrap type="through"/>
              </v:rect>
            </w:pict>
          </mc:Fallback>
        </mc:AlternateContent>
      </w:r>
      <w:r w:rsidR="008C5FB4">
        <w:rPr>
          <w:rFonts w:hint="eastAsia"/>
          <w:noProof/>
          <w:lang w:eastAsia="zh-CN"/>
        </w:rPr>
        <w:drawing>
          <wp:anchor distT="0" distB="0" distL="114300" distR="114300" simplePos="0" relativeHeight="251699200" behindDoc="0" locked="0" layoutInCell="1" allowOverlap="1" wp14:anchorId="78CA834D" wp14:editId="58739D3B">
            <wp:simplePos x="0" y="0"/>
            <wp:positionH relativeFrom="column">
              <wp:posOffset>4051935</wp:posOffset>
            </wp:positionH>
            <wp:positionV relativeFrom="paragraph">
              <wp:posOffset>0</wp:posOffset>
            </wp:positionV>
            <wp:extent cx="1942465" cy="1503045"/>
            <wp:effectExtent l="0" t="0" r="0" b="0"/>
            <wp:wrapSquare wrapText="bothSides"/>
            <wp:docPr id="17" name="Picture 17" descr="../../../../../Screen%20Shot%202017-05-31%20at%2009.30.3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Screen%20Shot%202017-05-31%20at%2009.30.32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B4">
        <w:rPr>
          <w:rFonts w:asciiTheme="minorHAnsi" w:hAnsiTheme="minorHAnsi"/>
          <w:noProof/>
          <w:sz w:val="22"/>
          <w:lang w:eastAsia="zh-CN"/>
        </w:rPr>
        <w:drawing>
          <wp:anchor distT="0" distB="0" distL="114300" distR="114300" simplePos="0" relativeHeight="251663360" behindDoc="0" locked="0" layoutInCell="1" allowOverlap="1" wp14:anchorId="2119FA23" wp14:editId="67E56990">
            <wp:simplePos x="0" y="0"/>
            <wp:positionH relativeFrom="column">
              <wp:posOffset>-62865</wp:posOffset>
            </wp:positionH>
            <wp:positionV relativeFrom="paragraph">
              <wp:posOffset>0</wp:posOffset>
            </wp:positionV>
            <wp:extent cx="1953895" cy="2517140"/>
            <wp:effectExtent l="0" t="0" r="1905" b="0"/>
            <wp:wrapSquare wrapText="bothSides"/>
            <wp:docPr id="31" name="Picture 31" descr="../../../../../Screen%20Shot%202017-05-24%20at%2015.02.3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Screen%20Shot%202017-05-24%20at%2015.02.33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B4">
        <w:rPr>
          <w:rFonts w:hint="eastAsia"/>
          <w:noProof/>
          <w:lang w:eastAsia="zh-CN"/>
        </w:rPr>
        <w:drawing>
          <wp:anchor distT="0" distB="0" distL="114300" distR="114300" simplePos="0" relativeHeight="251693567" behindDoc="0" locked="0" layoutInCell="1" allowOverlap="1" wp14:anchorId="7AD57AD6" wp14:editId="00DBBF60">
            <wp:simplePos x="0" y="0"/>
            <wp:positionH relativeFrom="column">
              <wp:posOffset>1990090</wp:posOffset>
            </wp:positionH>
            <wp:positionV relativeFrom="paragraph">
              <wp:posOffset>0</wp:posOffset>
            </wp:positionV>
            <wp:extent cx="1868170" cy="2517140"/>
            <wp:effectExtent l="0" t="0" r="11430" b="0"/>
            <wp:wrapSquare wrapText="bothSides"/>
            <wp:docPr id="20" name="Picture 20" descr="../../../../../Screen%20Shot%202017-05-31%20at%2009.46.5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7-05-31%20at%2009.46.56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53">
        <w:rPr>
          <w:rFonts w:hint="eastAsia"/>
          <w:lang w:eastAsia="zh-CN"/>
        </w:rPr>
        <w:t>Anti-Aliasing</w:t>
      </w:r>
    </w:p>
    <w:p w14:paraId="4C13BB85" w14:textId="71978539" w:rsidR="008A5375" w:rsidRDefault="008A5375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The basic idea of Anti-Aliasing is generating 4 rays, rather than creating only one ray, through each cell.</w:t>
      </w:r>
    </w:p>
    <w:p w14:paraId="272D8667" w14:textId="5320EFA8" w:rsidR="00854747" w:rsidRDefault="00063C5A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</w:t>
      </w:r>
      <w:r w:rsidR="008A5375">
        <w:rPr>
          <w:rFonts w:asciiTheme="minorHAnsi" w:hAnsiTheme="minorHAnsi" w:cstheme="minorBidi" w:hint="eastAsia"/>
          <w:sz w:val="22"/>
        </w:rPr>
        <w:t>race</w:t>
      </w:r>
      <w:r>
        <w:rPr>
          <w:rFonts w:asciiTheme="minorHAnsi" w:hAnsiTheme="minorHAnsi" w:cstheme="minorBidi" w:hint="eastAsia"/>
          <w:sz w:val="22"/>
        </w:rPr>
        <w:t xml:space="preserve"> all four rays </w:t>
      </w:r>
      <w:r w:rsidR="008A5375">
        <w:rPr>
          <w:rFonts w:asciiTheme="minorHAnsi" w:hAnsiTheme="minorHAnsi" w:cstheme="minorBidi" w:hint="eastAsia"/>
          <w:sz w:val="22"/>
        </w:rPr>
        <w:t xml:space="preserve">to get </w:t>
      </w:r>
      <w:r>
        <w:rPr>
          <w:rFonts w:asciiTheme="minorHAnsi" w:hAnsiTheme="minorHAnsi" w:cstheme="minorBidi" w:hint="eastAsia"/>
          <w:sz w:val="22"/>
        </w:rPr>
        <w:t>the color</w:t>
      </w:r>
      <w:r w:rsidR="008A5375">
        <w:rPr>
          <w:rFonts w:asciiTheme="minorHAnsi" w:hAnsiTheme="minorHAnsi" w:cstheme="minorBidi" w:hint="eastAsia"/>
          <w:sz w:val="22"/>
        </w:rPr>
        <w:t>s of each quarter of the cell</w:t>
      </w:r>
      <w:r>
        <w:rPr>
          <w:rFonts w:asciiTheme="minorHAnsi" w:hAnsiTheme="minorHAnsi" w:cstheme="minorBidi" w:hint="eastAsia"/>
          <w:sz w:val="22"/>
        </w:rPr>
        <w:t xml:space="preserve"> and compute the average </w:t>
      </w:r>
      <w:r w:rsidR="008A5375">
        <w:rPr>
          <w:rFonts w:asciiTheme="minorHAnsi" w:hAnsiTheme="minorHAnsi" w:cstheme="minorBidi" w:hint="eastAsia"/>
          <w:sz w:val="22"/>
        </w:rPr>
        <w:t>of the color values.</w:t>
      </w:r>
      <w:r w:rsidR="00CA42C0">
        <w:rPr>
          <w:rFonts w:asciiTheme="minorHAnsi" w:hAnsiTheme="minorHAnsi" w:cstheme="minorBidi" w:hint="eastAsia"/>
          <w:sz w:val="22"/>
        </w:rPr>
        <w:t xml:space="preserve"> The edges of the objects are smooth.</w:t>
      </w:r>
      <w:r w:rsidR="00CB451F">
        <w:rPr>
          <w:rFonts w:asciiTheme="minorHAnsi" w:hAnsiTheme="minorHAnsi" w:cstheme="minorBidi"/>
          <w:sz w:val="22"/>
        </w:rPr>
        <w:br/>
      </w:r>
      <w:r w:rsidR="00CB451F">
        <w:rPr>
          <w:rFonts w:asciiTheme="minorHAnsi" w:hAnsiTheme="minorHAnsi" w:cstheme="minorBidi"/>
          <w:sz w:val="22"/>
        </w:rPr>
        <w:br/>
      </w:r>
      <w:r w:rsidR="00936BD1">
        <w:rPr>
          <w:rFonts w:asciiTheme="minorHAnsi" w:hAnsiTheme="minorHAnsi" w:cstheme="minorBidi" w:hint="eastAsia"/>
          <w:noProof/>
          <w:sz w:val="22"/>
        </w:rPr>
        <w:drawing>
          <wp:inline distT="0" distB="0" distL="0" distR="0" wp14:anchorId="2EF5F204" wp14:editId="5B1A758E">
            <wp:extent cx="5943600" cy="502285"/>
            <wp:effectExtent l="0" t="0" r="0" b="5715"/>
            <wp:docPr id="46" name="Picture 46" descr="../../../../../Screen%20Shot%202017-05-31%20at%2009.59.5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Screen%20Shot%202017-05-31%20at%2009.59.58.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E85">
        <w:rPr>
          <w:rFonts w:asciiTheme="minorHAnsi" w:hAnsiTheme="minorHAnsi" w:cstheme="minorBidi"/>
          <w:sz w:val="22"/>
        </w:rPr>
        <w:br/>
      </w:r>
    </w:p>
    <w:p w14:paraId="53946ECB" w14:textId="2C2CD3BA" w:rsidR="00854747" w:rsidRDefault="00936BD1" w:rsidP="00B42A7D">
      <w:pPr>
        <w:rPr>
          <w:rFonts w:asciiTheme="minorHAnsi" w:hAnsiTheme="minorHAnsi" w:cstheme="minorBidi" w:hint="eastAsia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706368" behindDoc="0" locked="0" layoutInCell="1" allowOverlap="1" wp14:anchorId="510E2DA7" wp14:editId="600DEA32">
            <wp:simplePos x="0" y="0"/>
            <wp:positionH relativeFrom="column">
              <wp:posOffset>169657</wp:posOffset>
            </wp:positionH>
            <wp:positionV relativeFrom="paragraph">
              <wp:posOffset>257810</wp:posOffset>
            </wp:positionV>
            <wp:extent cx="5889625" cy="1084580"/>
            <wp:effectExtent l="0" t="0" r="3175" b="7620"/>
            <wp:wrapTight wrapText="bothSides">
              <wp:wrapPolygon edited="0">
                <wp:start x="0" y="0"/>
                <wp:lineTo x="0" y="21246"/>
                <wp:lineTo x="21518" y="21246"/>
                <wp:lineTo x="21518" y="0"/>
                <wp:lineTo x="0" y="0"/>
              </wp:wrapPolygon>
            </wp:wrapTight>
            <wp:docPr id="21" name="Picture 21" descr="../../../../../Screen%20Shot%202017-05-24%20at%2014.54.3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Screen%20Shot%202017-05-24%20at%2014.54.34.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747">
        <w:rPr>
          <w:rFonts w:asciiTheme="minorHAnsi" w:hAnsiTheme="minorHAnsi" w:cstheme="minorBidi" w:hint="eastAsia"/>
          <w:sz w:val="22"/>
        </w:rPr>
        <w:t>Example of left bottom of a unit cell:</w:t>
      </w:r>
      <w:r w:rsidRPr="00936BD1">
        <w:rPr>
          <w:rFonts w:asciiTheme="minorHAnsi" w:hAnsiTheme="minorHAnsi" w:cstheme="minorBidi" w:hint="eastAsia"/>
          <w:noProof/>
          <w:sz w:val="22"/>
        </w:rPr>
        <w:t xml:space="preserve"> </w:t>
      </w:r>
    </w:p>
    <w:p w14:paraId="4EC35698" w14:textId="77777777" w:rsidR="00936BD1" w:rsidRPr="00936BD1" w:rsidRDefault="00936BD1" w:rsidP="00B42A7D">
      <w:pPr>
        <w:rPr>
          <w:rFonts w:asciiTheme="minorHAnsi" w:hAnsiTheme="minorHAnsi" w:cstheme="minorBidi" w:hint="eastAsia"/>
          <w:sz w:val="22"/>
        </w:rPr>
      </w:pPr>
    </w:p>
    <w:p w14:paraId="5B9901A6" w14:textId="77777777" w:rsidR="00854747" w:rsidRDefault="00854747" w:rsidP="00854747">
      <w:pPr>
        <w:ind w:firstLine="708"/>
        <w:rPr>
          <w:rFonts w:eastAsia="Times New Roman"/>
        </w:rPr>
      </w:pP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dir1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xp+quaterX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yp+quaterY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, -EDIST);</w:t>
      </w:r>
    </w:p>
    <w:p w14:paraId="5B4ED902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Ray ray1 = </w:t>
      </w:r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Ray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eye, dir1);</w:t>
      </w:r>
    </w:p>
    <w:p w14:paraId="1BAED313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ray1.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normalize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();</w:t>
      </w:r>
    </w:p>
    <w:p w14:paraId="4BE2D0F9" w14:textId="77777777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col1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trace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(ray1,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1BFA83C5" w14:textId="77777777" w:rsidR="00854747" w:rsidRDefault="00854747" w:rsidP="00854747">
      <w:pPr>
        <w:rPr>
          <w:rFonts w:eastAsia="Times New Roman"/>
        </w:rPr>
      </w:pPr>
    </w:p>
    <w:p w14:paraId="7C747D7C" w14:textId="267DE0A9" w:rsidR="00854747" w:rsidRDefault="00936BD1" w:rsidP="00854747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707392" behindDoc="0" locked="0" layoutInCell="1" allowOverlap="1" wp14:anchorId="1A53EF9A" wp14:editId="7B4BC17C">
            <wp:simplePos x="0" y="0"/>
            <wp:positionH relativeFrom="column">
              <wp:posOffset>392430</wp:posOffset>
            </wp:positionH>
            <wp:positionV relativeFrom="paragraph">
              <wp:posOffset>354965</wp:posOffset>
            </wp:positionV>
            <wp:extent cx="5934710" cy="1012825"/>
            <wp:effectExtent l="0" t="0" r="8890" b="3175"/>
            <wp:wrapTight wrapText="bothSides">
              <wp:wrapPolygon edited="0">
                <wp:start x="0" y="0"/>
                <wp:lineTo x="0" y="21126"/>
                <wp:lineTo x="21540" y="21126"/>
                <wp:lineTo x="21540" y="0"/>
                <wp:lineTo x="0" y="0"/>
              </wp:wrapPolygon>
            </wp:wrapTight>
            <wp:docPr id="47" name="Picture 47" descr="../../../../../Screen%20Shot%202017-05-31%20at%2010.02.4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Screen%20Shot%202017-05-31%20at%2010.02.46.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747">
        <w:rPr>
          <w:rFonts w:asciiTheme="minorHAnsi" w:hAnsiTheme="minorHAnsi" w:cstheme="minorBidi" w:hint="eastAsia"/>
          <w:sz w:val="22"/>
        </w:rPr>
        <w:t>Compute the average color value and pass to g</w:t>
      </w:r>
      <w:bookmarkStart w:id="0" w:name="_GoBack"/>
      <w:bookmarkEnd w:id="0"/>
      <w:r w:rsidR="00854747">
        <w:rPr>
          <w:rFonts w:asciiTheme="minorHAnsi" w:hAnsiTheme="minorHAnsi" w:cstheme="minorBidi" w:hint="eastAsia"/>
          <w:sz w:val="22"/>
        </w:rPr>
        <w:t>lColor3f:</w:t>
      </w:r>
      <w:r w:rsidR="00947E85">
        <w:rPr>
          <w:rFonts w:asciiTheme="minorHAnsi" w:hAnsiTheme="minorHAnsi" w:cstheme="minorBidi"/>
          <w:sz w:val="22"/>
        </w:rPr>
        <w:br/>
      </w:r>
      <w:r w:rsidR="00947E85">
        <w:rPr>
          <w:rFonts w:asciiTheme="minorHAnsi" w:hAnsiTheme="minorHAnsi" w:cstheme="minorBidi"/>
          <w:sz w:val="22"/>
        </w:rPr>
        <w:br/>
      </w:r>
    </w:p>
    <w:p w14:paraId="006B3452" w14:textId="68ADFB03" w:rsidR="00854747" w:rsidRPr="00854747" w:rsidRDefault="00854747" w:rsidP="00854747">
      <w:pPr>
        <w:rPr>
          <w:rFonts w:asciiTheme="minorHAnsi" w:hAnsiTheme="minorHAnsi" w:cstheme="minorBidi" w:hint="eastAsia"/>
          <w:sz w:val="22"/>
        </w:rPr>
      </w:pPr>
    </w:p>
    <w:p w14:paraId="41164533" w14:textId="3A730293" w:rsidR="003F4848" w:rsidRDefault="00C61695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2204C3" wp14:editId="4BA304D8">
                <wp:simplePos x="0" y="0"/>
                <wp:positionH relativeFrom="column">
                  <wp:posOffset>4984190</wp:posOffset>
                </wp:positionH>
                <wp:positionV relativeFrom="paragraph">
                  <wp:posOffset>941705</wp:posOffset>
                </wp:positionV>
                <wp:extent cx="323406" cy="891540"/>
                <wp:effectExtent l="177800" t="0" r="159385" b="0"/>
                <wp:wrapThrough wrapText="bothSides">
                  <wp:wrapPolygon edited="0">
                    <wp:start x="11597" y="-1421"/>
                    <wp:lineTo x="7031" y="-398"/>
                    <wp:lineTo x="3769" y="1019"/>
                    <wp:lineTo x="-3196" y="6927"/>
                    <wp:lineTo x="-18420" y="13543"/>
                    <wp:lineTo x="2434" y="19850"/>
                    <wp:lineTo x="10254" y="22216"/>
                    <wp:lineTo x="23088" y="15679"/>
                    <wp:lineTo x="24175" y="15206"/>
                    <wp:lineTo x="18330" y="1416"/>
                    <wp:lineTo x="18114" y="550"/>
                    <wp:lineTo x="11597" y="-1421"/>
                  </wp:wrapPolygon>
                </wp:wrapThrough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23406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D73496" id="Oval 8" o:spid="_x0000_s1026" style="position:absolute;margin-left:392.45pt;margin-top:74.15pt;width:25.45pt;height:70.2pt;rotation:-2610920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A34172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2178BC" wp14:editId="0422D961">
                <wp:simplePos x="0" y="0"/>
                <wp:positionH relativeFrom="column">
                  <wp:posOffset>4290807</wp:posOffset>
                </wp:positionH>
                <wp:positionV relativeFrom="paragraph">
                  <wp:posOffset>485775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3A14F" id="Oval 10" o:spid="_x0000_s1026" style="position:absolute;margin-left:337.85pt;margin-top:38.25pt;width:26.1pt;height:79.35pt;rotation:-140514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CB8B77" wp14:editId="6936830A">
                <wp:simplePos x="0" y="0"/>
                <wp:positionH relativeFrom="column">
                  <wp:posOffset>5766995</wp:posOffset>
                </wp:positionH>
                <wp:positionV relativeFrom="paragraph">
                  <wp:posOffset>1708150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5F9E5" id="Oval 9" o:spid="_x0000_s1026" style="position:absolute;margin-left:454.1pt;margin-top:134.5pt;width:27.15pt;height:3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6190" behindDoc="0" locked="0" layoutInCell="1" allowOverlap="1" wp14:anchorId="088CCF00" wp14:editId="74ED9FA2">
            <wp:simplePos x="0" y="0"/>
            <wp:positionH relativeFrom="column">
              <wp:posOffset>3137535</wp:posOffset>
            </wp:positionH>
            <wp:positionV relativeFrom="paragraph">
              <wp:posOffset>0</wp:posOffset>
            </wp:positionV>
            <wp:extent cx="3199765" cy="3199765"/>
            <wp:effectExtent l="0" t="0" r="635" b="635"/>
            <wp:wrapSquare wrapText="bothSides"/>
            <wp:docPr id="7" name="Picture 7" descr="../../../../../../Downloads/Without%20Anti-Al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Without%20Anti-Alia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F69605" wp14:editId="229FE690">
                <wp:simplePos x="0" y="0"/>
                <wp:positionH relativeFrom="column">
                  <wp:posOffset>684530</wp:posOffset>
                </wp:positionH>
                <wp:positionV relativeFrom="paragraph">
                  <wp:posOffset>483235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AB2DE" id="Oval 1" o:spid="_x0000_s1026" style="position:absolute;margin-left:53.9pt;margin-top:38.05pt;width:26.1pt;height:79.35pt;rotation:-1405142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E52552" wp14:editId="469C8AA4">
                <wp:simplePos x="0" y="0"/>
                <wp:positionH relativeFrom="column">
                  <wp:posOffset>1447165</wp:posOffset>
                </wp:positionH>
                <wp:positionV relativeFrom="paragraph">
                  <wp:posOffset>953135</wp:posOffset>
                </wp:positionV>
                <wp:extent cx="294005" cy="891540"/>
                <wp:effectExtent l="177800" t="0" r="188595" b="0"/>
                <wp:wrapThrough wrapText="bothSides">
                  <wp:wrapPolygon edited="0">
                    <wp:start x="9872" y="-1116"/>
                    <wp:lineTo x="2699" y="1719"/>
                    <wp:lineTo x="-3525" y="8021"/>
                    <wp:lineTo x="-19066" y="14164"/>
                    <wp:lineTo x="3860" y="20471"/>
                    <wp:lineTo x="11024" y="22443"/>
                    <wp:lineTo x="23937" y="16378"/>
                    <wp:lineTo x="25132" y="15906"/>
                    <wp:lineTo x="21572" y="2904"/>
                    <wp:lineTo x="21335" y="2037"/>
                    <wp:lineTo x="9872" y="-1116"/>
                  </wp:wrapPolygon>
                </wp:wrapThrough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294005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A5D1EE" id="Oval 5" o:spid="_x0000_s1026" style="position:absolute;margin-left:113.95pt;margin-top:75.05pt;width:23.15pt;height:70.2pt;rotation:-2610920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4FB1" wp14:editId="755F4514">
                <wp:simplePos x="0" y="0"/>
                <wp:positionH relativeFrom="column">
                  <wp:posOffset>2223135</wp:posOffset>
                </wp:positionH>
                <wp:positionV relativeFrom="paragraph">
                  <wp:posOffset>1717040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A4849" id="Oval 4" o:spid="_x0000_s1026" style="position:absolute;margin-left:175.05pt;margin-top:135.2pt;width:27.15pt;height:3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0799" behindDoc="0" locked="0" layoutInCell="1" allowOverlap="1" wp14:anchorId="6DC724CB" wp14:editId="1625B99D">
            <wp:simplePos x="0" y="0"/>
            <wp:positionH relativeFrom="column">
              <wp:posOffset>-403860</wp:posOffset>
            </wp:positionH>
            <wp:positionV relativeFrom="paragraph">
              <wp:posOffset>0</wp:posOffset>
            </wp:positionV>
            <wp:extent cx="3202940" cy="3202940"/>
            <wp:effectExtent l="0" t="0" r="0" b="0"/>
            <wp:wrapSquare wrapText="bothSides"/>
            <wp:docPr id="3" name="Picture 3" descr="../../../../../../Downloads/With%20Anti-Al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With%20Anti-Alia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036"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9388E" wp14:editId="4836FA17">
                <wp:simplePos x="0" y="0"/>
                <wp:positionH relativeFrom="column">
                  <wp:posOffset>3709670</wp:posOffset>
                </wp:positionH>
                <wp:positionV relativeFrom="paragraph">
                  <wp:posOffset>3317875</wp:posOffset>
                </wp:positionV>
                <wp:extent cx="159766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C589A" w14:textId="56CF6E39" w:rsidR="003F4848" w:rsidRDefault="003F4848" w:rsidP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Without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9388E" id="Text Box 36" o:spid="_x0000_s1029" type="#_x0000_t202" style="position:absolute;left:0;text-align:left;margin-left:292.1pt;margin-top:261.25pt;width:125.8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" filled="f" stroked="f">
                <v:textbox>
                  <w:txbxContent>
                    <w:p w14:paraId="5B8C589A" w14:textId="56CF6E39" w:rsidR="003F4848" w:rsidRDefault="003F4848" w:rsidP="003F4848"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Without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036"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9BA81" wp14:editId="6345399E">
                <wp:simplePos x="0" y="0"/>
                <wp:positionH relativeFrom="column">
                  <wp:posOffset>53975</wp:posOffset>
                </wp:positionH>
                <wp:positionV relativeFrom="paragraph">
                  <wp:posOffset>3317875</wp:posOffset>
                </wp:positionV>
                <wp:extent cx="1260475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5F36" w14:textId="3D1C316E" w:rsidR="003F4848" w:rsidRDefault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BA81" id="Text Box 35" o:spid="_x0000_s1030" type="#_x0000_t202" style="position:absolute;left:0;text-align:left;margin-left:4.25pt;margin-top:261.25pt;width:99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" filled="f" stroked="f">
                <v:textbox>
                  <w:txbxContent>
                    <w:p w14:paraId="1DCD5F36" w14:textId="3D1C316E" w:rsidR="003F4848" w:rsidRDefault="003F4848"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251AE7" w14:textId="2A85BB87" w:rsidR="00580036" w:rsidRDefault="003F4848" w:rsidP="00580036">
      <w:pPr>
        <w:rPr>
          <w:rFonts w:asciiTheme="minorHAnsi" w:hAnsiTheme="minorHAnsi" w:cstheme="minorBidi" w:hint="eastAsia"/>
          <w:sz w:val="22"/>
        </w:rPr>
      </w:pP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</w:p>
    <w:p w14:paraId="6777F8F1" w14:textId="77777777" w:rsidR="00580036" w:rsidRPr="00580036" w:rsidRDefault="00580036" w:rsidP="00580036">
      <w:pPr>
        <w:rPr>
          <w:rFonts w:eastAsia="Times New Roman" w:hint="eastAsia"/>
        </w:rPr>
      </w:pPr>
    </w:p>
    <w:p w14:paraId="0CA47CFB" w14:textId="09BBA8EB" w:rsidR="00517B18" w:rsidRDefault="00517B18" w:rsidP="00580036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t>Set Build Commands</w:t>
      </w:r>
    </w:p>
    <w:p w14:paraId="1D5B51DF" w14:textId="5D29FB16" w:rsidR="00517B18" w:rsidRPr="0092608D" w:rsidRDefault="00496995" w:rsidP="00517B18">
      <w:pPr>
        <w:widowControl w:val="0"/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rPr>
          <w:rFonts w:asciiTheme="minorHAnsi" w:hAnsiTheme="minorHAnsi" w:cs="Baskerville"/>
          <w:color w:val="343434"/>
          <w:sz w:val="22"/>
          <w:lang w:eastAsia="ja-JP"/>
        </w:rPr>
      </w:pPr>
      <w:r>
        <w:rPr>
          <w:rFonts w:asciiTheme="minorHAnsi" w:hAnsiTheme="minorHAnsi" w:cs="Baskerville" w:hint="eastAsia"/>
          <w:color w:val="343434"/>
          <w:sz w:val="22"/>
          <w:lang w:eastAsia="ja-JP"/>
        </w:rPr>
        <w:t>The deta</w:t>
      </w:r>
      <w:r w:rsidR="00947E85">
        <w:rPr>
          <w:rFonts w:asciiTheme="minorHAnsi" w:hAnsiTheme="minorHAnsi" w:cs="Baskerville" w:hint="eastAsia"/>
          <w:color w:val="343434"/>
          <w:sz w:val="22"/>
          <w:lang w:eastAsia="ja-JP"/>
        </w:rPr>
        <w:t>ils of the set build commands</w:t>
      </w:r>
      <w:r>
        <w:rPr>
          <w:rFonts w:asciiTheme="minorHAnsi" w:hAnsiTheme="minorHAnsi" w:cs="Baskerville" w:hint="eastAsia"/>
          <w:color w:val="343434"/>
          <w:sz w:val="22"/>
          <w:lang w:eastAsia="ja-JP"/>
        </w:rPr>
        <w:t xml:space="preserve"> attached on the beginning of the RayTracer.cpp.</w:t>
      </w:r>
    </w:p>
    <w:p w14:paraId="51D7B82F" w14:textId="3F17A3E8" w:rsidR="00517B18" w:rsidRPr="00517B18" w:rsidRDefault="00997553" w:rsidP="00517B18">
      <w:pPr>
        <w:pStyle w:val="Heading1"/>
        <w:rPr>
          <w:lang w:eastAsia="zh-CN"/>
        </w:rPr>
      </w:pPr>
      <w:r>
        <w:rPr>
          <w:rFonts w:hint="eastAsia"/>
          <w:lang w:eastAsia="zh-CN"/>
        </w:rPr>
        <w:t>References</w:t>
      </w:r>
    </w:p>
    <w:p w14:paraId="7BF44AA8" w14:textId="4E7AAB01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 w:cs="Baskerville"/>
          <w:color w:val="343434"/>
          <w:sz w:val="22"/>
        </w:rPr>
        <w:t>Some codes, functions, and methods were obtained from LEARN, lecture notes, and lab files.</w:t>
      </w:r>
    </w:p>
    <w:p w14:paraId="237DBAB6" w14:textId="5C24872A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>Reused the ‘Earth.bmp’ from lab3 file.</w:t>
      </w:r>
    </w:p>
    <w:p w14:paraId="67E37991" w14:textId="756898A4" w:rsidR="00997553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 xml:space="preserve">The textures for box were download from: </w:t>
      </w:r>
      <w:hyperlink r:id="rId28" w:history="1">
        <w:r w:rsidR="00517B18" w:rsidRPr="00275107">
          <w:rPr>
            <w:rStyle w:val="Hyperlink"/>
            <w:rFonts w:asciiTheme="minorHAnsi" w:hAnsiTheme="minorHAnsi" w:cs="Baskerville"/>
            <w:sz w:val="22"/>
          </w:rPr>
          <w:t>www.textures.com</w:t>
        </w:r>
      </w:hyperlink>
    </w:p>
    <w:p w14:paraId="7977D396" w14:textId="51A5CA21" w:rsidR="00517B18" w:rsidRDefault="00517B18">
      <w:pPr>
        <w:rPr>
          <w:rFonts w:asciiTheme="minorHAnsi" w:hAnsiTheme="minorHAnsi" w:cstheme="minorBidi"/>
          <w:sz w:val="22"/>
          <w:szCs w:val="22"/>
          <w:lang w:eastAsia="ja-JP"/>
        </w:rPr>
      </w:pPr>
    </w:p>
    <w:sectPr w:rsidR="00517B18" w:rsidSect="00855982"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D1A81" w14:textId="77777777" w:rsidR="00E745FB" w:rsidRDefault="00E745FB" w:rsidP="00855982">
      <w:r>
        <w:separator/>
      </w:r>
    </w:p>
  </w:endnote>
  <w:endnote w:type="continuationSeparator" w:id="0">
    <w:p w14:paraId="130F19CB" w14:textId="77777777" w:rsidR="00E745FB" w:rsidRDefault="00E745FB" w:rsidP="00855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EA51C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3ED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3DB2E" w14:textId="77777777" w:rsidR="00E745FB" w:rsidRDefault="00E745FB" w:rsidP="00855982">
      <w:r>
        <w:separator/>
      </w:r>
    </w:p>
  </w:footnote>
  <w:footnote w:type="continuationSeparator" w:id="0">
    <w:p w14:paraId="14B58CA8" w14:textId="77777777" w:rsidR="00E745FB" w:rsidRDefault="00E745FB" w:rsidP="00855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7D"/>
    <w:rsid w:val="0004179B"/>
    <w:rsid w:val="00063C5A"/>
    <w:rsid w:val="00070CC4"/>
    <w:rsid w:val="00082AC2"/>
    <w:rsid w:val="00084F26"/>
    <w:rsid w:val="000B5369"/>
    <w:rsid w:val="000F2539"/>
    <w:rsid w:val="001D4362"/>
    <w:rsid w:val="002561A2"/>
    <w:rsid w:val="002939F4"/>
    <w:rsid w:val="002C08B3"/>
    <w:rsid w:val="0035133F"/>
    <w:rsid w:val="00394238"/>
    <w:rsid w:val="003F4848"/>
    <w:rsid w:val="0041797E"/>
    <w:rsid w:val="00485061"/>
    <w:rsid w:val="00496995"/>
    <w:rsid w:val="00517B18"/>
    <w:rsid w:val="00554653"/>
    <w:rsid w:val="00580036"/>
    <w:rsid w:val="005C7C8A"/>
    <w:rsid w:val="00620AE0"/>
    <w:rsid w:val="006819B8"/>
    <w:rsid w:val="0069616A"/>
    <w:rsid w:val="006F6E4F"/>
    <w:rsid w:val="0071698B"/>
    <w:rsid w:val="007833A7"/>
    <w:rsid w:val="008516E3"/>
    <w:rsid w:val="00854747"/>
    <w:rsid w:val="00855982"/>
    <w:rsid w:val="008A40E7"/>
    <w:rsid w:val="008A5375"/>
    <w:rsid w:val="008C5FB4"/>
    <w:rsid w:val="008E3ED6"/>
    <w:rsid w:val="00916C2A"/>
    <w:rsid w:val="0092608D"/>
    <w:rsid w:val="00936BD1"/>
    <w:rsid w:val="00947E85"/>
    <w:rsid w:val="00997553"/>
    <w:rsid w:val="00A10484"/>
    <w:rsid w:val="00A34172"/>
    <w:rsid w:val="00A92D59"/>
    <w:rsid w:val="00AF3386"/>
    <w:rsid w:val="00B12EEF"/>
    <w:rsid w:val="00B346B6"/>
    <w:rsid w:val="00B42A7D"/>
    <w:rsid w:val="00B63701"/>
    <w:rsid w:val="00BA6A0D"/>
    <w:rsid w:val="00BD19F4"/>
    <w:rsid w:val="00BD726A"/>
    <w:rsid w:val="00C61695"/>
    <w:rsid w:val="00C63D6C"/>
    <w:rsid w:val="00C9590B"/>
    <w:rsid w:val="00CA42C0"/>
    <w:rsid w:val="00CB42E2"/>
    <w:rsid w:val="00CB451F"/>
    <w:rsid w:val="00CC549D"/>
    <w:rsid w:val="00D91472"/>
    <w:rsid w:val="00D97C4B"/>
    <w:rsid w:val="00DD2BD8"/>
    <w:rsid w:val="00E579D5"/>
    <w:rsid w:val="00E745FB"/>
    <w:rsid w:val="00E813F0"/>
    <w:rsid w:val="00EB71C3"/>
    <w:rsid w:val="00EC5ECA"/>
    <w:rsid w:val="00EE13C7"/>
    <w:rsid w:val="00EF6B99"/>
    <w:rsid w:val="00F646F7"/>
    <w:rsid w:val="00F80041"/>
    <w:rsid w:val="00FD262C"/>
    <w:rsid w:val="00FD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3C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2608D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line="259" w:lineRule="auto"/>
      <w:outlineLvl w:val="4"/>
    </w:pPr>
    <w:rPr>
      <w:rFonts w:asciiTheme="majorHAnsi" w:eastAsiaTheme="majorEastAsia" w:hAnsiTheme="majorHAnsi" w:cstheme="majorBidi"/>
      <w:color w:val="404040" w:themeColor="text1" w:themeTint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2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/>
    </w:pPr>
    <w:rPr>
      <w:rFonts w:asciiTheme="minorHAnsi" w:hAnsiTheme="minorHAnsi" w:cstheme="minorBidi"/>
      <w:i/>
      <w:iCs/>
      <w:color w:val="323232" w:themeColor="text2"/>
      <w:sz w:val="22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 w:line="259" w:lineRule="auto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 w:line="259" w:lineRule="auto"/>
      <w:ind w:left="360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after="160"/>
    </w:pPr>
    <w:rPr>
      <w:rFonts w:asciiTheme="minorHAnsi" w:hAnsiTheme="minorHAnsi" w:cstheme="minorBidi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 w:val="22"/>
      <w:szCs w:val="20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 w:cstheme="minorBidi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 w:cstheme="minorBidi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spacing w:after="160" w:line="259" w:lineRule="auto"/>
      <w:ind w:left="1152" w:right="1152"/>
    </w:pPr>
    <w:rPr>
      <w:rFonts w:asciiTheme="minorHAnsi" w:hAnsiTheme="minorHAnsi" w:cstheme="minorBidi"/>
      <w:i/>
      <w:iCs/>
      <w:color w:val="783F04" w:themeColor="accent1" w:themeShade="80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B35E06" w:themeColor="accent1" w:themeShade="BF"/>
      <w:sz w:val="22"/>
      <w:szCs w:val="22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customStyle="1" w:styleId="pl-c1">
    <w:name w:val="pl-c1"/>
    <w:basedOn w:val="DefaultParagraphFont"/>
    <w:rsid w:val="0004179B"/>
  </w:style>
  <w:style w:type="character" w:customStyle="1" w:styleId="pl-c">
    <w:name w:val="pl-c"/>
    <w:basedOn w:val="DefaultParagraphFont"/>
    <w:rsid w:val="0004179B"/>
  </w:style>
  <w:style w:type="character" w:customStyle="1" w:styleId="pl-smi">
    <w:name w:val="pl-smi"/>
    <w:basedOn w:val="DefaultParagraphFont"/>
    <w:rsid w:val="00DD2BD8"/>
  </w:style>
  <w:style w:type="character" w:customStyle="1" w:styleId="pl-k">
    <w:name w:val="pl-k"/>
    <w:basedOn w:val="DefaultParagraphFont"/>
    <w:rsid w:val="00926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www.textures.com" TargetMode="Externa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ndy/Library/Containers/com.microsoft.Word/Data/Library/Caches/1033/TM03457715/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</TotalTime>
  <Pages>5</Pages>
  <Words>601</Words>
  <Characters>3431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yuhang0803@gmail.com</dc:creator>
  <cp:lastModifiedBy>yuhang0803@gmail.com</cp:lastModifiedBy>
  <cp:revision>3</cp:revision>
  <cp:lastPrinted>2017-05-30T22:26:00Z</cp:lastPrinted>
  <dcterms:created xsi:type="dcterms:W3CDTF">2017-05-30T22:26:00Z</dcterms:created>
  <dcterms:modified xsi:type="dcterms:W3CDTF">2017-05-30T22:29:00Z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